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72" w:type="dxa"/>
          <w:left w:w="72" w:type="dxa"/>
          <w:bottom w:w="72" w:type="dxa"/>
          <w:right w:w="72" w:type="dxa"/>
        </w:tblCellMar>
        <w:tblLook w:val="01E0" w:firstRow="1" w:lastRow="1" w:firstColumn="1" w:lastColumn="1" w:noHBand="0" w:noVBand="0"/>
      </w:tblPr>
      <w:tblGrid>
        <w:gridCol w:w="2350"/>
        <w:gridCol w:w="2337"/>
        <w:gridCol w:w="1512"/>
        <w:gridCol w:w="3151"/>
      </w:tblGrid>
      <w:tr w:rsidR="001465A7" w14:paraId="0B1AB754" w14:textId="77777777" w:rsidTr="00CF3076">
        <w:tc>
          <w:tcPr>
            <w:tcW w:w="4755" w:type="dxa"/>
            <w:gridSpan w:val="2"/>
            <w:vMerge w:val="restart"/>
            <w:shd w:val="clear" w:color="auto" w:fill="auto"/>
            <w:vAlign w:val="center"/>
          </w:tcPr>
          <w:p w14:paraId="0707D5DF" w14:textId="7583B6F2" w:rsidR="001465A7" w:rsidRDefault="00926A15" w:rsidP="00FC7CD3">
            <w:pPr>
              <w:pStyle w:val="CallOutText"/>
            </w:pPr>
            <w:r>
              <w:rPr>
                <w:noProof/>
              </w:rPr>
              <w:drawing>
                <wp:inline distT="0" distB="0" distL="0" distR="0" wp14:anchorId="100B364B" wp14:editId="5AE09A13">
                  <wp:extent cx="1438275" cy="600075"/>
                  <wp:effectExtent l="0" t="0" r="0" b="0"/>
                  <wp:docPr id="1" name="Picture 1" descr="cn_b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n_blu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8275" cy="600075"/>
                          </a:xfrm>
                          <a:prstGeom prst="rect">
                            <a:avLst/>
                          </a:prstGeom>
                          <a:noFill/>
                          <a:ln>
                            <a:noFill/>
                          </a:ln>
                        </pic:spPr>
                      </pic:pic>
                    </a:graphicData>
                  </a:graphic>
                </wp:inline>
              </w:drawing>
            </w:r>
          </w:p>
        </w:tc>
        <w:tc>
          <w:tcPr>
            <w:tcW w:w="4749" w:type="dxa"/>
            <w:gridSpan w:val="2"/>
            <w:shd w:val="clear" w:color="auto" w:fill="auto"/>
            <w:vAlign w:val="center"/>
          </w:tcPr>
          <w:p w14:paraId="52A47B4A" w14:textId="77777777" w:rsidR="001465A7" w:rsidRPr="00371049" w:rsidRDefault="00B771BE" w:rsidP="00CF3076">
            <w:pPr>
              <w:pStyle w:val="DocumentName"/>
              <w:rPr>
                <w:b/>
              </w:rPr>
            </w:pPr>
            <w:r w:rsidRPr="00371049">
              <w:rPr>
                <w:b/>
                <w:iCs/>
                <w:sz w:val="24"/>
                <w:szCs w:val="24"/>
              </w:rPr>
              <w:t xml:space="preserve">Solution </w:t>
            </w:r>
            <w:r w:rsidR="001465A7" w:rsidRPr="00371049">
              <w:rPr>
                <w:b/>
                <w:iCs/>
                <w:sz w:val="24"/>
                <w:szCs w:val="24"/>
              </w:rPr>
              <w:t>Design Document</w:t>
            </w:r>
          </w:p>
        </w:tc>
      </w:tr>
      <w:tr w:rsidR="001465A7" w14:paraId="3ADC9216" w14:textId="77777777" w:rsidTr="00CF3076">
        <w:tc>
          <w:tcPr>
            <w:tcW w:w="4755" w:type="dxa"/>
            <w:gridSpan w:val="2"/>
            <w:vMerge/>
            <w:shd w:val="clear" w:color="auto" w:fill="auto"/>
            <w:vAlign w:val="center"/>
          </w:tcPr>
          <w:p w14:paraId="1AF7C525" w14:textId="77777777" w:rsidR="001465A7" w:rsidRDefault="001465A7" w:rsidP="00FC7CD3">
            <w:pPr>
              <w:pStyle w:val="CallOutText"/>
            </w:pPr>
          </w:p>
        </w:tc>
        <w:tc>
          <w:tcPr>
            <w:tcW w:w="4749" w:type="dxa"/>
            <w:gridSpan w:val="2"/>
            <w:shd w:val="clear" w:color="auto" w:fill="auto"/>
            <w:vAlign w:val="center"/>
          </w:tcPr>
          <w:p w14:paraId="2E52D5B0" w14:textId="67D418E1" w:rsidR="001465A7" w:rsidRPr="00CF3076" w:rsidRDefault="00A124F3" w:rsidP="001465A7">
            <w:pPr>
              <w:pStyle w:val="ProjectName"/>
              <w:rPr>
                <w:iCs/>
              </w:rPr>
            </w:pPr>
            <w:r>
              <w:rPr>
                <w:iCs/>
              </w:rPr>
              <w:t>ESP KPI Tracker</w:t>
            </w:r>
          </w:p>
        </w:tc>
      </w:tr>
      <w:tr w:rsidR="00492E19" w14:paraId="492D1216" w14:textId="77777777" w:rsidTr="00CF3076">
        <w:trPr>
          <w:trHeight w:val="300"/>
        </w:trPr>
        <w:tc>
          <w:tcPr>
            <w:tcW w:w="2377" w:type="dxa"/>
            <w:shd w:val="clear" w:color="auto" w:fill="E6E6E6"/>
            <w:vAlign w:val="center"/>
          </w:tcPr>
          <w:p w14:paraId="3ADD24F8" w14:textId="77777777" w:rsidR="00492E19" w:rsidRPr="00CF3076" w:rsidRDefault="00492E19" w:rsidP="00D047A8">
            <w:pPr>
              <w:rPr>
                <w:lang w:val="en-CA"/>
              </w:rPr>
            </w:pPr>
            <w:r w:rsidRPr="00CF3076">
              <w:rPr>
                <w:lang w:val="en-CA"/>
              </w:rPr>
              <w:t>Business Owner/Dept:</w:t>
            </w:r>
          </w:p>
        </w:tc>
        <w:tc>
          <w:tcPr>
            <w:tcW w:w="2378" w:type="dxa"/>
            <w:shd w:val="clear" w:color="auto" w:fill="auto"/>
            <w:vAlign w:val="center"/>
          </w:tcPr>
          <w:p w14:paraId="50E002CD" w14:textId="386636B7" w:rsidR="00492E19" w:rsidRPr="00492E19" w:rsidRDefault="00A124F3" w:rsidP="00D047A8">
            <w:r>
              <w:t>Shane Wolf</w:t>
            </w:r>
          </w:p>
        </w:tc>
        <w:tc>
          <w:tcPr>
            <w:tcW w:w="1527" w:type="dxa"/>
            <w:shd w:val="clear" w:color="auto" w:fill="E6E6E6"/>
            <w:vAlign w:val="center"/>
          </w:tcPr>
          <w:p w14:paraId="3CD861F7" w14:textId="77777777" w:rsidR="00492E19" w:rsidRPr="00CF3076" w:rsidRDefault="00492E19" w:rsidP="00D047A8">
            <w:pPr>
              <w:rPr>
                <w:lang w:val="en-CA"/>
              </w:rPr>
            </w:pPr>
            <w:r w:rsidRPr="00CF3076">
              <w:rPr>
                <w:lang w:val="en-CA"/>
              </w:rPr>
              <w:t>Date</w:t>
            </w:r>
            <w:r w:rsidR="001465A7" w:rsidRPr="00CF3076">
              <w:rPr>
                <w:lang w:val="en-CA"/>
              </w:rPr>
              <w:t xml:space="preserve"> Prepared</w:t>
            </w:r>
            <w:r w:rsidRPr="00CF3076">
              <w:rPr>
                <w:lang w:val="en-CA"/>
              </w:rPr>
              <w:t xml:space="preserve">: </w:t>
            </w:r>
          </w:p>
        </w:tc>
        <w:tc>
          <w:tcPr>
            <w:tcW w:w="3222" w:type="dxa"/>
            <w:shd w:val="clear" w:color="auto" w:fill="auto"/>
            <w:vAlign w:val="center"/>
          </w:tcPr>
          <w:p w14:paraId="5433255C" w14:textId="5D8AE695" w:rsidR="00492E19" w:rsidRPr="00492E19" w:rsidRDefault="000A76F8" w:rsidP="007C3997">
            <w:r>
              <w:t>Dec 20,</w:t>
            </w:r>
            <w:r w:rsidR="007C3997">
              <w:t xml:space="preserve"> 2022</w:t>
            </w:r>
          </w:p>
        </w:tc>
      </w:tr>
      <w:tr w:rsidR="00492E19" w14:paraId="4BED6249" w14:textId="77777777" w:rsidTr="00CF3076">
        <w:tc>
          <w:tcPr>
            <w:tcW w:w="2377" w:type="dxa"/>
            <w:shd w:val="clear" w:color="auto" w:fill="E6E6E6"/>
            <w:vAlign w:val="center"/>
          </w:tcPr>
          <w:p w14:paraId="611BC3C3" w14:textId="77777777" w:rsidR="00492E19" w:rsidRPr="00CF3076" w:rsidRDefault="00492E19" w:rsidP="00D047A8">
            <w:pPr>
              <w:rPr>
                <w:lang w:val="en-CA"/>
              </w:rPr>
            </w:pPr>
            <w:r w:rsidRPr="00CF3076">
              <w:rPr>
                <w:lang w:val="en-CA"/>
              </w:rPr>
              <w:t>Business Approver:</w:t>
            </w:r>
          </w:p>
        </w:tc>
        <w:tc>
          <w:tcPr>
            <w:tcW w:w="2378" w:type="dxa"/>
            <w:shd w:val="clear" w:color="auto" w:fill="auto"/>
            <w:vAlign w:val="center"/>
          </w:tcPr>
          <w:p w14:paraId="0131EDA7" w14:textId="6F879722" w:rsidR="00492E19" w:rsidRPr="00492E19" w:rsidRDefault="00A124F3" w:rsidP="00D047A8">
            <w:r>
              <w:t>Travis Swallow</w:t>
            </w:r>
          </w:p>
        </w:tc>
        <w:tc>
          <w:tcPr>
            <w:tcW w:w="1527" w:type="dxa"/>
            <w:shd w:val="clear" w:color="auto" w:fill="E6E6E6"/>
            <w:vAlign w:val="center"/>
          </w:tcPr>
          <w:p w14:paraId="7376E307" w14:textId="31BA96E8" w:rsidR="00492E19" w:rsidRPr="00CF3076" w:rsidRDefault="00D65882" w:rsidP="00D047A8">
            <w:pPr>
              <w:rPr>
                <w:lang w:val="en-CA"/>
              </w:rPr>
            </w:pPr>
            <w:r>
              <w:rPr>
                <w:lang w:val="en-CA"/>
              </w:rPr>
              <w:t>Prepared B</w:t>
            </w:r>
            <w:r w:rsidR="001465A7" w:rsidRPr="00CF3076">
              <w:rPr>
                <w:lang w:val="en-CA"/>
              </w:rPr>
              <w:t>y</w:t>
            </w:r>
            <w:r w:rsidR="00492E19" w:rsidRPr="00CF3076">
              <w:rPr>
                <w:lang w:val="en-CA"/>
              </w:rPr>
              <w:t>:</w:t>
            </w:r>
          </w:p>
        </w:tc>
        <w:tc>
          <w:tcPr>
            <w:tcW w:w="3222" w:type="dxa"/>
            <w:shd w:val="clear" w:color="auto" w:fill="auto"/>
            <w:vAlign w:val="center"/>
          </w:tcPr>
          <w:p w14:paraId="32F068B3" w14:textId="7111062E" w:rsidR="00492E19" w:rsidRPr="00492E19" w:rsidRDefault="007C3997" w:rsidP="00D047A8">
            <w:r>
              <w:t>Wayne Green</w:t>
            </w:r>
          </w:p>
        </w:tc>
      </w:tr>
    </w:tbl>
    <w:p w14:paraId="6CE05A64" w14:textId="77777777" w:rsidR="009B6CF3" w:rsidRDefault="009B6CF3" w:rsidP="009B6CF3">
      <w:pPr>
        <w:pStyle w:val="TableofContents"/>
      </w:pPr>
      <w:r>
        <w:t>Revision History</w:t>
      </w:r>
    </w:p>
    <w:tbl>
      <w:tblPr>
        <w:tblW w:w="936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500"/>
        <w:gridCol w:w="1110"/>
        <w:gridCol w:w="3060"/>
        <w:gridCol w:w="3690"/>
      </w:tblGrid>
      <w:tr w:rsidR="009B6CF3" w:rsidRPr="00A838FD" w14:paraId="59C665B6" w14:textId="77777777" w:rsidTr="00A124F3">
        <w:trPr>
          <w:cantSplit/>
          <w:trHeight w:val="395"/>
          <w:tblHeader/>
        </w:trPr>
        <w:tc>
          <w:tcPr>
            <w:tcW w:w="1500" w:type="dxa"/>
            <w:tcBorders>
              <w:top w:val="single" w:sz="4" w:space="0" w:color="auto"/>
              <w:left w:val="single" w:sz="4" w:space="0" w:color="auto"/>
              <w:bottom w:val="single" w:sz="4" w:space="0" w:color="auto"/>
              <w:right w:val="single" w:sz="4" w:space="0" w:color="auto"/>
              <w:tl2br w:val="nil"/>
              <w:tr2bl w:val="nil"/>
            </w:tcBorders>
            <w:shd w:val="clear" w:color="auto" w:fill="E6E6E6"/>
          </w:tcPr>
          <w:p w14:paraId="75F8A04B" w14:textId="77777777" w:rsidR="009B6CF3" w:rsidRPr="00CF3076" w:rsidRDefault="009B6CF3" w:rsidP="00D047A8">
            <w:pPr>
              <w:rPr>
                <w:lang w:val="en-CA"/>
              </w:rPr>
            </w:pPr>
            <w:r w:rsidRPr="00CF3076">
              <w:rPr>
                <w:lang w:val="en-CA"/>
              </w:rPr>
              <w:t>Date</w:t>
            </w:r>
          </w:p>
        </w:tc>
        <w:tc>
          <w:tcPr>
            <w:tcW w:w="1110" w:type="dxa"/>
            <w:tcBorders>
              <w:top w:val="single" w:sz="4" w:space="0" w:color="auto"/>
              <w:left w:val="single" w:sz="4" w:space="0" w:color="auto"/>
              <w:bottom w:val="single" w:sz="4" w:space="0" w:color="auto"/>
              <w:right w:val="single" w:sz="4" w:space="0" w:color="auto"/>
              <w:tl2br w:val="nil"/>
              <w:tr2bl w:val="nil"/>
            </w:tcBorders>
            <w:shd w:val="clear" w:color="auto" w:fill="E6E6E6"/>
          </w:tcPr>
          <w:p w14:paraId="5E2A41B9" w14:textId="77777777" w:rsidR="009B6CF3" w:rsidRPr="00CF3076" w:rsidRDefault="009B6CF3" w:rsidP="00D047A8">
            <w:pPr>
              <w:rPr>
                <w:lang w:val="en-CA"/>
              </w:rPr>
            </w:pPr>
            <w:r w:rsidRPr="00CF3076">
              <w:rPr>
                <w:lang w:val="en-CA"/>
              </w:rPr>
              <w:t>Version</w:t>
            </w:r>
          </w:p>
        </w:tc>
        <w:tc>
          <w:tcPr>
            <w:tcW w:w="3060" w:type="dxa"/>
            <w:tcBorders>
              <w:top w:val="single" w:sz="4" w:space="0" w:color="auto"/>
              <w:left w:val="single" w:sz="4" w:space="0" w:color="auto"/>
              <w:bottom w:val="single" w:sz="4" w:space="0" w:color="auto"/>
              <w:right w:val="single" w:sz="4" w:space="0" w:color="auto"/>
              <w:tl2br w:val="nil"/>
              <w:tr2bl w:val="nil"/>
            </w:tcBorders>
            <w:shd w:val="clear" w:color="auto" w:fill="E6E6E6"/>
          </w:tcPr>
          <w:p w14:paraId="16284661" w14:textId="77777777" w:rsidR="009B6CF3" w:rsidRPr="00CF3076" w:rsidRDefault="009B6CF3" w:rsidP="00D047A8">
            <w:pPr>
              <w:rPr>
                <w:lang w:val="en-CA"/>
              </w:rPr>
            </w:pPr>
            <w:r w:rsidRPr="00CF3076">
              <w:rPr>
                <w:lang w:val="en-CA"/>
              </w:rPr>
              <w:t>Contributor(s)</w:t>
            </w:r>
          </w:p>
        </w:tc>
        <w:tc>
          <w:tcPr>
            <w:tcW w:w="3690" w:type="dxa"/>
            <w:tcBorders>
              <w:top w:val="single" w:sz="4" w:space="0" w:color="auto"/>
              <w:left w:val="single" w:sz="4" w:space="0" w:color="auto"/>
              <w:bottom w:val="single" w:sz="4" w:space="0" w:color="auto"/>
              <w:right w:val="single" w:sz="4" w:space="0" w:color="auto"/>
              <w:tl2br w:val="nil"/>
              <w:tr2bl w:val="nil"/>
            </w:tcBorders>
            <w:shd w:val="clear" w:color="auto" w:fill="E6E6E6"/>
          </w:tcPr>
          <w:p w14:paraId="2220A77F" w14:textId="77777777" w:rsidR="009B6CF3" w:rsidRPr="00CF3076" w:rsidRDefault="009B6CF3" w:rsidP="00D047A8">
            <w:pPr>
              <w:rPr>
                <w:lang w:val="en-CA"/>
              </w:rPr>
            </w:pPr>
            <w:r w:rsidRPr="00CF3076">
              <w:rPr>
                <w:lang w:val="en-CA"/>
              </w:rPr>
              <w:t>Comments</w:t>
            </w:r>
          </w:p>
        </w:tc>
      </w:tr>
      <w:tr w:rsidR="009B6CF3" w:rsidRPr="00A838FD" w14:paraId="644F1D79" w14:textId="77777777" w:rsidTr="00A124F3">
        <w:trPr>
          <w:cantSplit/>
        </w:trPr>
        <w:tc>
          <w:tcPr>
            <w:tcW w:w="1500" w:type="dxa"/>
            <w:shd w:val="clear" w:color="auto" w:fill="auto"/>
          </w:tcPr>
          <w:p w14:paraId="2B38E843" w14:textId="2F8B3076" w:rsidR="009B6CF3" w:rsidRPr="00A838FD" w:rsidRDefault="007C3997" w:rsidP="00D047A8">
            <w:r>
              <w:t>Oct 11</w:t>
            </w:r>
            <w:r w:rsidR="00A124F3">
              <w:t>, 202</w:t>
            </w:r>
            <w:r>
              <w:t>2</w:t>
            </w:r>
          </w:p>
        </w:tc>
        <w:tc>
          <w:tcPr>
            <w:tcW w:w="1110" w:type="dxa"/>
            <w:shd w:val="clear" w:color="auto" w:fill="auto"/>
          </w:tcPr>
          <w:p w14:paraId="41331075" w14:textId="1B7FB731" w:rsidR="009B6CF3" w:rsidRPr="00A838FD" w:rsidRDefault="00A124F3" w:rsidP="00D047A8">
            <w:r>
              <w:t>1.0</w:t>
            </w:r>
          </w:p>
        </w:tc>
        <w:tc>
          <w:tcPr>
            <w:tcW w:w="3060" w:type="dxa"/>
            <w:shd w:val="clear" w:color="auto" w:fill="auto"/>
          </w:tcPr>
          <w:p w14:paraId="5F0B223B" w14:textId="2868D9DB" w:rsidR="009B6CF3" w:rsidRPr="00A838FD" w:rsidRDefault="007C3997" w:rsidP="00D047A8">
            <w:r>
              <w:t>Wayne Green</w:t>
            </w:r>
          </w:p>
        </w:tc>
        <w:tc>
          <w:tcPr>
            <w:tcW w:w="3690" w:type="dxa"/>
            <w:shd w:val="clear" w:color="auto" w:fill="auto"/>
          </w:tcPr>
          <w:p w14:paraId="492D2772" w14:textId="77777777" w:rsidR="009B6CF3" w:rsidRPr="00A838FD" w:rsidRDefault="009B6CF3" w:rsidP="00D047A8"/>
        </w:tc>
      </w:tr>
      <w:tr w:rsidR="009B6CF3" w:rsidRPr="00A838FD" w14:paraId="543A3C28" w14:textId="77777777" w:rsidTr="00A124F3">
        <w:trPr>
          <w:cantSplit/>
        </w:trPr>
        <w:tc>
          <w:tcPr>
            <w:tcW w:w="1500" w:type="dxa"/>
            <w:shd w:val="clear" w:color="auto" w:fill="auto"/>
          </w:tcPr>
          <w:p w14:paraId="4A2A9BB9" w14:textId="07D7A11E" w:rsidR="009B6CF3" w:rsidRPr="00A838FD" w:rsidRDefault="00862C79" w:rsidP="00D047A8">
            <w:r>
              <w:t>Nov 10, 2022</w:t>
            </w:r>
          </w:p>
        </w:tc>
        <w:tc>
          <w:tcPr>
            <w:tcW w:w="1110" w:type="dxa"/>
            <w:shd w:val="clear" w:color="auto" w:fill="auto"/>
          </w:tcPr>
          <w:p w14:paraId="5FA4F035" w14:textId="0F743038" w:rsidR="009B6CF3" w:rsidRPr="00A838FD" w:rsidRDefault="00862C79" w:rsidP="00D047A8">
            <w:r>
              <w:t>1.1</w:t>
            </w:r>
          </w:p>
        </w:tc>
        <w:tc>
          <w:tcPr>
            <w:tcW w:w="3060" w:type="dxa"/>
            <w:shd w:val="clear" w:color="auto" w:fill="auto"/>
          </w:tcPr>
          <w:p w14:paraId="559FFF96" w14:textId="70CABF60" w:rsidR="009B6CF3" w:rsidRPr="00A838FD" w:rsidRDefault="00862C79" w:rsidP="00D047A8">
            <w:r>
              <w:t>Wayne Green</w:t>
            </w:r>
          </w:p>
        </w:tc>
        <w:tc>
          <w:tcPr>
            <w:tcW w:w="3690" w:type="dxa"/>
            <w:shd w:val="clear" w:color="auto" w:fill="auto"/>
          </w:tcPr>
          <w:p w14:paraId="761D11A1" w14:textId="77777777" w:rsidR="009B6CF3" w:rsidRPr="00A838FD" w:rsidRDefault="009B6CF3" w:rsidP="00D047A8"/>
        </w:tc>
      </w:tr>
      <w:tr w:rsidR="00B07E68" w:rsidRPr="00A838FD" w14:paraId="63593D7E" w14:textId="77777777" w:rsidTr="00A124F3">
        <w:trPr>
          <w:cantSplit/>
        </w:trPr>
        <w:tc>
          <w:tcPr>
            <w:tcW w:w="1500" w:type="dxa"/>
            <w:shd w:val="clear" w:color="auto" w:fill="auto"/>
          </w:tcPr>
          <w:p w14:paraId="7E4EF07E" w14:textId="417F909C" w:rsidR="00B07E68" w:rsidRDefault="00662682" w:rsidP="00D047A8">
            <w:r>
              <w:t>Nov 24</w:t>
            </w:r>
            <w:r w:rsidR="004A15F6">
              <w:t>, 2022</w:t>
            </w:r>
          </w:p>
        </w:tc>
        <w:tc>
          <w:tcPr>
            <w:tcW w:w="1110" w:type="dxa"/>
            <w:shd w:val="clear" w:color="auto" w:fill="auto"/>
          </w:tcPr>
          <w:p w14:paraId="356CFF8B" w14:textId="3185AAF5" w:rsidR="00B07E68" w:rsidRDefault="00B07E68" w:rsidP="00D047A8">
            <w:r>
              <w:t>1.2</w:t>
            </w:r>
          </w:p>
        </w:tc>
        <w:tc>
          <w:tcPr>
            <w:tcW w:w="3060" w:type="dxa"/>
            <w:shd w:val="clear" w:color="auto" w:fill="auto"/>
          </w:tcPr>
          <w:p w14:paraId="31945562" w14:textId="21A96537" w:rsidR="00B07E68" w:rsidRDefault="00B07E68" w:rsidP="00D047A8">
            <w:r>
              <w:t>Wayne Green</w:t>
            </w:r>
          </w:p>
        </w:tc>
        <w:tc>
          <w:tcPr>
            <w:tcW w:w="3690" w:type="dxa"/>
            <w:shd w:val="clear" w:color="auto" w:fill="auto"/>
          </w:tcPr>
          <w:p w14:paraId="229C5AEF" w14:textId="08B28CDA" w:rsidR="00B07E68" w:rsidRPr="00A838FD" w:rsidRDefault="00B07E68" w:rsidP="00D047A8">
            <w:r>
              <w:t>Updated Context and Infrastructure Diagrams</w:t>
            </w:r>
          </w:p>
        </w:tc>
      </w:tr>
      <w:tr w:rsidR="00330E86" w:rsidRPr="00A838FD" w14:paraId="1B5C999D" w14:textId="77777777" w:rsidTr="00A124F3">
        <w:trPr>
          <w:cantSplit/>
        </w:trPr>
        <w:tc>
          <w:tcPr>
            <w:tcW w:w="1500" w:type="dxa"/>
            <w:shd w:val="clear" w:color="auto" w:fill="auto"/>
          </w:tcPr>
          <w:p w14:paraId="21DDB1DA" w14:textId="29FA932F" w:rsidR="00330E86" w:rsidRDefault="00330E86" w:rsidP="00D047A8">
            <w:r>
              <w:t>Dec 20</w:t>
            </w:r>
            <w:r w:rsidR="00F257E0">
              <w:t>, 2022</w:t>
            </w:r>
          </w:p>
        </w:tc>
        <w:tc>
          <w:tcPr>
            <w:tcW w:w="1110" w:type="dxa"/>
            <w:shd w:val="clear" w:color="auto" w:fill="auto"/>
          </w:tcPr>
          <w:p w14:paraId="50FCAD05" w14:textId="29C0D01E" w:rsidR="00330E86" w:rsidRDefault="00330E86" w:rsidP="00D047A8">
            <w:r>
              <w:t>1.3</w:t>
            </w:r>
          </w:p>
        </w:tc>
        <w:tc>
          <w:tcPr>
            <w:tcW w:w="3060" w:type="dxa"/>
            <w:shd w:val="clear" w:color="auto" w:fill="auto"/>
          </w:tcPr>
          <w:p w14:paraId="088674D5" w14:textId="2DEE8770" w:rsidR="00330E86" w:rsidRDefault="00330E86" w:rsidP="00D047A8">
            <w:r>
              <w:t>Wayne Green</w:t>
            </w:r>
          </w:p>
        </w:tc>
        <w:tc>
          <w:tcPr>
            <w:tcW w:w="3690" w:type="dxa"/>
            <w:shd w:val="clear" w:color="auto" w:fill="auto"/>
          </w:tcPr>
          <w:p w14:paraId="293CC4F4" w14:textId="6607FCB4" w:rsidR="00330E86" w:rsidRDefault="00330E86" w:rsidP="00AA561A">
            <w:r>
              <w:t>Added Onboarding / Offboarding procedures</w:t>
            </w:r>
            <w:r w:rsidR="00AA561A">
              <w:t>.</w:t>
            </w:r>
          </w:p>
        </w:tc>
      </w:tr>
    </w:tbl>
    <w:p w14:paraId="4C84E960" w14:textId="77777777" w:rsidR="00B90523" w:rsidRDefault="00B90523" w:rsidP="00B90523">
      <w:pPr>
        <w:pStyle w:val="TableofContents"/>
      </w:pPr>
      <w:r>
        <w:t>Related Documents</w:t>
      </w: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3660"/>
        <w:gridCol w:w="5575"/>
      </w:tblGrid>
      <w:tr w:rsidR="00B90523" w:rsidRPr="00BB166D" w14:paraId="12C74124" w14:textId="77777777" w:rsidTr="00A124F3">
        <w:trPr>
          <w:cantSplit/>
          <w:tblHeader/>
        </w:trPr>
        <w:tc>
          <w:tcPr>
            <w:tcW w:w="3660" w:type="dxa"/>
            <w:tcBorders>
              <w:top w:val="single" w:sz="4" w:space="0" w:color="auto"/>
              <w:left w:val="single" w:sz="4" w:space="0" w:color="auto"/>
              <w:bottom w:val="single" w:sz="4" w:space="0" w:color="auto"/>
              <w:right w:val="single" w:sz="4" w:space="0" w:color="auto"/>
              <w:tl2br w:val="nil"/>
              <w:tr2bl w:val="nil"/>
            </w:tcBorders>
            <w:shd w:val="clear" w:color="auto" w:fill="E6E6E6"/>
          </w:tcPr>
          <w:p w14:paraId="21F9E2B1" w14:textId="77777777" w:rsidR="00B90523" w:rsidRPr="00CF3076" w:rsidRDefault="00B90523" w:rsidP="00D047A8">
            <w:pPr>
              <w:rPr>
                <w:lang w:val="en-CA"/>
              </w:rPr>
            </w:pPr>
            <w:r w:rsidRPr="00CF3076">
              <w:rPr>
                <w:lang w:val="en-CA"/>
              </w:rPr>
              <w:t>File Name</w:t>
            </w:r>
          </w:p>
        </w:tc>
        <w:tc>
          <w:tcPr>
            <w:tcW w:w="5575" w:type="dxa"/>
            <w:tcBorders>
              <w:top w:val="single" w:sz="4" w:space="0" w:color="auto"/>
              <w:left w:val="single" w:sz="4" w:space="0" w:color="auto"/>
              <w:bottom w:val="single" w:sz="4" w:space="0" w:color="auto"/>
              <w:right w:val="single" w:sz="4" w:space="0" w:color="auto"/>
              <w:tl2br w:val="nil"/>
              <w:tr2bl w:val="nil"/>
            </w:tcBorders>
            <w:shd w:val="clear" w:color="auto" w:fill="E6E6E6"/>
          </w:tcPr>
          <w:p w14:paraId="0A7A597A" w14:textId="77777777" w:rsidR="00B90523" w:rsidRPr="00CF3076" w:rsidRDefault="00B90523" w:rsidP="00D047A8">
            <w:pPr>
              <w:rPr>
                <w:lang w:val="en-CA"/>
              </w:rPr>
            </w:pPr>
            <w:r w:rsidRPr="00CF3076">
              <w:rPr>
                <w:lang w:val="en-CA"/>
              </w:rPr>
              <w:t>Description</w:t>
            </w:r>
          </w:p>
        </w:tc>
      </w:tr>
      <w:tr w:rsidR="00B90523" w:rsidRPr="00BB166D" w14:paraId="3C207E5F" w14:textId="77777777" w:rsidTr="00A124F3">
        <w:trPr>
          <w:cantSplit/>
        </w:trPr>
        <w:tc>
          <w:tcPr>
            <w:tcW w:w="3660" w:type="dxa"/>
            <w:shd w:val="clear" w:color="auto" w:fill="auto"/>
          </w:tcPr>
          <w:p w14:paraId="6207B535" w14:textId="0F336A11" w:rsidR="00B90523" w:rsidRPr="00BB166D" w:rsidRDefault="006E6971" w:rsidP="00D047A8">
            <w:hyperlink r:id="rId8" w:history="1">
              <w:r w:rsidR="00A124F3" w:rsidRPr="00A124F3">
                <w:rPr>
                  <w:rStyle w:val="Hyperlink"/>
                </w:rPr>
                <w:t>Business Requirements Document</w:t>
              </w:r>
            </w:hyperlink>
          </w:p>
        </w:tc>
        <w:tc>
          <w:tcPr>
            <w:tcW w:w="5575" w:type="dxa"/>
            <w:shd w:val="clear" w:color="auto" w:fill="auto"/>
          </w:tcPr>
          <w:p w14:paraId="5CBF90BD" w14:textId="69864779" w:rsidR="00B90523" w:rsidRPr="00BB166D" w:rsidRDefault="00DC3A1F" w:rsidP="00D047A8">
            <w:r>
              <w:t>Business Requirements Document</w:t>
            </w:r>
          </w:p>
        </w:tc>
      </w:tr>
      <w:tr w:rsidR="00B90523" w:rsidRPr="00BB166D" w14:paraId="54077F2B" w14:textId="77777777" w:rsidTr="00A124F3">
        <w:trPr>
          <w:cantSplit/>
        </w:trPr>
        <w:tc>
          <w:tcPr>
            <w:tcW w:w="3660" w:type="dxa"/>
            <w:shd w:val="clear" w:color="auto" w:fill="auto"/>
          </w:tcPr>
          <w:p w14:paraId="459CE8F0" w14:textId="432F2E44" w:rsidR="00B90523" w:rsidRPr="00BB166D" w:rsidRDefault="006E6971" w:rsidP="00D047A8">
            <w:hyperlink r:id="rId9" w:history="1">
              <w:r w:rsidR="00C02311" w:rsidRPr="00C02311">
                <w:rPr>
                  <w:rStyle w:val="Hyperlink"/>
                </w:rPr>
                <w:t>Cloud Questionnaire</w:t>
              </w:r>
            </w:hyperlink>
          </w:p>
        </w:tc>
        <w:tc>
          <w:tcPr>
            <w:tcW w:w="5575" w:type="dxa"/>
            <w:shd w:val="clear" w:color="auto" w:fill="auto"/>
          </w:tcPr>
          <w:p w14:paraId="2FA124A4" w14:textId="73B7AC47" w:rsidR="00B90523" w:rsidRPr="00BB166D" w:rsidRDefault="006E6971" w:rsidP="006E6971">
            <w:r>
              <w:t>Cloud</w:t>
            </w:r>
            <w:bookmarkStart w:id="0" w:name="_GoBack"/>
            <w:bookmarkEnd w:id="0"/>
            <w:r w:rsidR="00DC3A1F">
              <w:t xml:space="preserve"> Questionnaire</w:t>
            </w:r>
          </w:p>
        </w:tc>
      </w:tr>
      <w:tr w:rsidR="00B90523" w:rsidRPr="00BB166D" w14:paraId="23ADF49C" w14:textId="77777777" w:rsidTr="00A124F3">
        <w:trPr>
          <w:cantSplit/>
        </w:trPr>
        <w:tc>
          <w:tcPr>
            <w:tcW w:w="3660" w:type="dxa"/>
            <w:shd w:val="clear" w:color="auto" w:fill="auto"/>
          </w:tcPr>
          <w:p w14:paraId="3EA67B6C" w14:textId="4B84071D" w:rsidR="00B90523" w:rsidRPr="00BB166D" w:rsidRDefault="006E6971" w:rsidP="00D047A8">
            <w:hyperlink r:id="rId10" w:history="1">
              <w:r w:rsidR="00EE76E7">
                <w:rPr>
                  <w:rStyle w:val="Hyperlink"/>
                </w:rPr>
                <w:t>Logical Data Model</w:t>
              </w:r>
            </w:hyperlink>
          </w:p>
        </w:tc>
        <w:tc>
          <w:tcPr>
            <w:tcW w:w="5575" w:type="dxa"/>
            <w:shd w:val="clear" w:color="auto" w:fill="auto"/>
          </w:tcPr>
          <w:p w14:paraId="13D9C02B" w14:textId="14D74622" w:rsidR="00B90523" w:rsidRPr="00BB166D" w:rsidRDefault="00DC3A1F" w:rsidP="00D047A8">
            <w:r>
              <w:t>Logical Data Model</w:t>
            </w:r>
          </w:p>
        </w:tc>
      </w:tr>
      <w:bookmarkStart w:id="1" w:name="_Toc124647077"/>
      <w:tr w:rsidR="00451468" w:rsidRPr="00BB166D" w14:paraId="10A3AF3F" w14:textId="77777777" w:rsidTr="00A124F3">
        <w:trPr>
          <w:cantSplit/>
        </w:trPr>
        <w:tc>
          <w:tcPr>
            <w:tcW w:w="3660" w:type="dxa"/>
            <w:shd w:val="clear" w:color="auto" w:fill="auto"/>
          </w:tcPr>
          <w:p w14:paraId="27BD1E2E" w14:textId="414EB83F" w:rsidR="00451468" w:rsidRDefault="00451468" w:rsidP="00451468">
            <w:r>
              <w:fldChar w:fldCharType="begin"/>
            </w:r>
            <w:r w:rsidR="008B7B3A">
              <w:instrText>HYPERLINK "Context%20Diagram%20-%20ESP%20KPI%20Tracker.vsd"</w:instrText>
            </w:r>
            <w:r>
              <w:fldChar w:fldCharType="separate"/>
            </w:r>
            <w:r>
              <w:rPr>
                <w:rStyle w:val="Hyperlink"/>
              </w:rPr>
              <w:t>Context Diagram</w:t>
            </w:r>
            <w:r>
              <w:fldChar w:fldCharType="end"/>
            </w:r>
          </w:p>
        </w:tc>
        <w:tc>
          <w:tcPr>
            <w:tcW w:w="5575" w:type="dxa"/>
            <w:shd w:val="clear" w:color="auto" w:fill="auto"/>
          </w:tcPr>
          <w:p w14:paraId="1D3B8D2D" w14:textId="4E17B53D" w:rsidR="00451468" w:rsidRPr="00BB166D" w:rsidRDefault="00DC3A1F" w:rsidP="00D047A8">
            <w:r>
              <w:t>Context Diagram</w:t>
            </w:r>
          </w:p>
        </w:tc>
      </w:tr>
      <w:tr w:rsidR="00DC3A1F" w:rsidRPr="00BB166D" w14:paraId="1B600F98" w14:textId="77777777" w:rsidTr="008E0A27">
        <w:trPr>
          <w:cantSplit/>
          <w:trHeight w:val="294"/>
        </w:trPr>
        <w:tc>
          <w:tcPr>
            <w:tcW w:w="3660" w:type="dxa"/>
            <w:shd w:val="clear" w:color="auto" w:fill="auto"/>
          </w:tcPr>
          <w:p w14:paraId="37CD1833" w14:textId="039D7C53" w:rsidR="00DC3A1F" w:rsidRDefault="006E6971" w:rsidP="00451468">
            <w:hyperlink r:id="rId11" w:history="1">
              <w:r w:rsidR="00DC3A1F">
                <w:rPr>
                  <w:rStyle w:val="Hyperlink"/>
                </w:rPr>
                <w:t>PWA Architecture</w:t>
              </w:r>
            </w:hyperlink>
          </w:p>
        </w:tc>
        <w:tc>
          <w:tcPr>
            <w:tcW w:w="5575" w:type="dxa"/>
            <w:shd w:val="clear" w:color="auto" w:fill="auto"/>
          </w:tcPr>
          <w:p w14:paraId="52261E2A" w14:textId="7E7CC4CA" w:rsidR="00DC3A1F" w:rsidRPr="00BB166D" w:rsidRDefault="00DC3A1F" w:rsidP="00D047A8">
            <w:r>
              <w:t>Progressive Web Application Architecture</w:t>
            </w:r>
          </w:p>
        </w:tc>
      </w:tr>
      <w:tr w:rsidR="00DC3A1F" w:rsidRPr="00BB166D" w14:paraId="26F655E9" w14:textId="77777777" w:rsidTr="008E0A27">
        <w:trPr>
          <w:cantSplit/>
          <w:trHeight w:val="294"/>
        </w:trPr>
        <w:tc>
          <w:tcPr>
            <w:tcW w:w="3660" w:type="dxa"/>
            <w:shd w:val="clear" w:color="auto" w:fill="auto"/>
          </w:tcPr>
          <w:p w14:paraId="5C447292" w14:textId="6CE88D2C" w:rsidR="00DC3A1F" w:rsidRPr="008E0A27" w:rsidRDefault="006E6971" w:rsidP="00451468">
            <w:pPr>
              <w:rPr>
                <w:rStyle w:val="Hyperlink"/>
              </w:rPr>
            </w:pPr>
            <w:hyperlink r:id="rId12" w:history="1">
              <w:r w:rsidR="00DC3A1F" w:rsidRPr="00DC3A1F">
                <w:rPr>
                  <w:rStyle w:val="Hyperlink"/>
                </w:rPr>
                <w:t>Workflow Diagrams</w:t>
              </w:r>
            </w:hyperlink>
          </w:p>
        </w:tc>
        <w:tc>
          <w:tcPr>
            <w:tcW w:w="5575" w:type="dxa"/>
            <w:shd w:val="clear" w:color="auto" w:fill="auto"/>
          </w:tcPr>
          <w:p w14:paraId="48EC2939" w14:textId="4837A3C6" w:rsidR="00DC3A1F" w:rsidRPr="00BB166D" w:rsidRDefault="00DC3A1F" w:rsidP="00D047A8">
            <w:r>
              <w:t>Folder Containing all of the Workflow Diagrams</w:t>
            </w:r>
          </w:p>
        </w:tc>
      </w:tr>
      <w:tr w:rsidR="00DC3A1F" w:rsidRPr="00BB166D" w14:paraId="6AD6588B" w14:textId="77777777" w:rsidTr="008E0A27">
        <w:trPr>
          <w:cantSplit/>
          <w:trHeight w:val="294"/>
        </w:trPr>
        <w:tc>
          <w:tcPr>
            <w:tcW w:w="3660" w:type="dxa"/>
            <w:shd w:val="clear" w:color="auto" w:fill="auto"/>
          </w:tcPr>
          <w:p w14:paraId="40BF0C64" w14:textId="3BA0EA9F" w:rsidR="00DC3A1F" w:rsidRPr="008E0A27" w:rsidRDefault="006E6971" w:rsidP="00451468">
            <w:pPr>
              <w:rPr>
                <w:rStyle w:val="Hyperlink"/>
              </w:rPr>
            </w:pPr>
            <w:hyperlink r:id="rId13" w:history="1">
              <w:r w:rsidR="00DC3A1F" w:rsidRPr="008E0A27">
                <w:rPr>
                  <w:rStyle w:val="Hyperlink"/>
                </w:rPr>
                <w:t>SOW</w:t>
              </w:r>
            </w:hyperlink>
          </w:p>
        </w:tc>
        <w:tc>
          <w:tcPr>
            <w:tcW w:w="5575" w:type="dxa"/>
            <w:shd w:val="clear" w:color="auto" w:fill="auto"/>
          </w:tcPr>
          <w:p w14:paraId="7C4B2BA5" w14:textId="37F15013" w:rsidR="00DC3A1F" w:rsidRDefault="00DC3A1F" w:rsidP="00D047A8">
            <w:r>
              <w:t>Statement of Work</w:t>
            </w:r>
          </w:p>
        </w:tc>
      </w:tr>
      <w:tr w:rsidR="008E0A27" w:rsidRPr="00BB166D" w14:paraId="7E0E583F" w14:textId="77777777" w:rsidTr="008E0A27">
        <w:trPr>
          <w:cantSplit/>
          <w:trHeight w:val="204"/>
        </w:trPr>
        <w:tc>
          <w:tcPr>
            <w:tcW w:w="3660" w:type="dxa"/>
            <w:shd w:val="clear" w:color="auto" w:fill="auto"/>
          </w:tcPr>
          <w:p w14:paraId="7D00D96D" w14:textId="18A4404A" w:rsidR="008E0A27" w:rsidRPr="008E0A27" w:rsidRDefault="006E6971" w:rsidP="00451468">
            <w:pPr>
              <w:rPr>
                <w:rStyle w:val="Hyperlink"/>
              </w:rPr>
            </w:pPr>
            <w:hyperlink r:id="rId14" w:history="1">
              <w:r w:rsidR="008E0A27" w:rsidRPr="008E0A27">
                <w:rPr>
                  <w:rStyle w:val="Hyperlink"/>
                </w:rPr>
                <w:t>Project Plan</w:t>
              </w:r>
            </w:hyperlink>
          </w:p>
        </w:tc>
        <w:tc>
          <w:tcPr>
            <w:tcW w:w="5575" w:type="dxa"/>
            <w:shd w:val="clear" w:color="auto" w:fill="auto"/>
          </w:tcPr>
          <w:p w14:paraId="24A2366A" w14:textId="6345B211" w:rsidR="008E0A27" w:rsidRDefault="008E0A27" w:rsidP="00D047A8">
            <w:r>
              <w:t>Project Timeline and Effort</w:t>
            </w:r>
            <w:r w:rsidR="00FF47BA">
              <w:t xml:space="preserve"> Estimator</w:t>
            </w:r>
          </w:p>
        </w:tc>
      </w:tr>
    </w:tbl>
    <w:p w14:paraId="638DC6FB" w14:textId="77777777" w:rsidR="00F742EC" w:rsidRDefault="00F742EC" w:rsidP="00F742EC">
      <w:pPr>
        <w:pStyle w:val="TableofContents"/>
      </w:pPr>
      <w:r>
        <w:t>Table of Contents</w:t>
      </w:r>
    </w:p>
    <w:p w14:paraId="0E2C19D2" w14:textId="14CAD6A2" w:rsidR="00915E8C" w:rsidRDefault="00DD2F73">
      <w:pPr>
        <w:pStyle w:val="TOC1"/>
        <w:rPr>
          <w:rFonts w:asciiTheme="minorHAnsi" w:eastAsiaTheme="minorEastAsia" w:hAnsiTheme="minorHAnsi" w:cstheme="minorBidi"/>
          <w:b w:val="0"/>
          <w:bCs w:val="0"/>
          <w:noProof/>
          <w:spacing w:val="0"/>
          <w:sz w:val="22"/>
          <w:szCs w:val="22"/>
        </w:rPr>
      </w:pPr>
      <w:r>
        <w:rPr>
          <w:b w:val="0"/>
          <w:bCs w:val="0"/>
        </w:rPr>
        <w:fldChar w:fldCharType="begin"/>
      </w:r>
      <w:r>
        <w:rPr>
          <w:b w:val="0"/>
          <w:bCs w:val="0"/>
        </w:rPr>
        <w:instrText xml:space="preserve"> TOC \o "1-1" \h \z </w:instrText>
      </w:r>
      <w:r>
        <w:rPr>
          <w:b w:val="0"/>
          <w:bCs w:val="0"/>
        </w:rPr>
        <w:fldChar w:fldCharType="separate"/>
      </w:r>
      <w:hyperlink w:anchor="_Toc119392904" w:history="1">
        <w:r w:rsidR="00915E8C" w:rsidRPr="007B30D8">
          <w:rPr>
            <w:rStyle w:val="Hyperlink"/>
            <w:noProof/>
          </w:rPr>
          <w:t>Business Design</w:t>
        </w:r>
        <w:r w:rsidR="00915E8C">
          <w:rPr>
            <w:noProof/>
            <w:webHidden/>
          </w:rPr>
          <w:tab/>
        </w:r>
        <w:r w:rsidR="00915E8C">
          <w:rPr>
            <w:noProof/>
            <w:webHidden/>
          </w:rPr>
          <w:fldChar w:fldCharType="begin"/>
        </w:r>
        <w:r w:rsidR="00915E8C">
          <w:rPr>
            <w:noProof/>
            <w:webHidden/>
          </w:rPr>
          <w:instrText xml:space="preserve"> PAGEREF _Toc119392904 \h </w:instrText>
        </w:r>
        <w:r w:rsidR="00915E8C">
          <w:rPr>
            <w:noProof/>
            <w:webHidden/>
          </w:rPr>
        </w:r>
        <w:r w:rsidR="00915E8C">
          <w:rPr>
            <w:noProof/>
            <w:webHidden/>
          </w:rPr>
          <w:fldChar w:fldCharType="separate"/>
        </w:r>
        <w:r w:rsidR="006214B7">
          <w:rPr>
            <w:noProof/>
            <w:webHidden/>
          </w:rPr>
          <w:t>2</w:t>
        </w:r>
        <w:r w:rsidR="00915E8C">
          <w:rPr>
            <w:noProof/>
            <w:webHidden/>
          </w:rPr>
          <w:fldChar w:fldCharType="end"/>
        </w:r>
      </w:hyperlink>
    </w:p>
    <w:p w14:paraId="4CE749AE" w14:textId="0B1B55EF" w:rsidR="00915E8C" w:rsidRDefault="006E6971">
      <w:pPr>
        <w:pStyle w:val="TOC1"/>
        <w:rPr>
          <w:rFonts w:asciiTheme="minorHAnsi" w:eastAsiaTheme="minorEastAsia" w:hAnsiTheme="minorHAnsi" w:cstheme="minorBidi"/>
          <w:b w:val="0"/>
          <w:bCs w:val="0"/>
          <w:noProof/>
          <w:spacing w:val="0"/>
          <w:sz w:val="22"/>
          <w:szCs w:val="22"/>
        </w:rPr>
      </w:pPr>
      <w:hyperlink w:anchor="_Toc119392905" w:history="1">
        <w:r w:rsidR="00915E8C" w:rsidRPr="007B30D8">
          <w:rPr>
            <w:rStyle w:val="Hyperlink"/>
            <w:noProof/>
          </w:rPr>
          <w:t>Application Solution Questionnaire</w:t>
        </w:r>
        <w:r w:rsidR="00915E8C">
          <w:rPr>
            <w:noProof/>
            <w:webHidden/>
          </w:rPr>
          <w:tab/>
        </w:r>
        <w:r w:rsidR="00915E8C">
          <w:rPr>
            <w:noProof/>
            <w:webHidden/>
          </w:rPr>
          <w:fldChar w:fldCharType="begin"/>
        </w:r>
        <w:r w:rsidR="00915E8C">
          <w:rPr>
            <w:noProof/>
            <w:webHidden/>
          </w:rPr>
          <w:instrText xml:space="preserve"> PAGEREF _Toc119392905 \h </w:instrText>
        </w:r>
        <w:r w:rsidR="00915E8C">
          <w:rPr>
            <w:noProof/>
            <w:webHidden/>
          </w:rPr>
        </w:r>
        <w:r w:rsidR="00915E8C">
          <w:rPr>
            <w:noProof/>
            <w:webHidden/>
          </w:rPr>
          <w:fldChar w:fldCharType="separate"/>
        </w:r>
        <w:r w:rsidR="006214B7">
          <w:rPr>
            <w:noProof/>
            <w:webHidden/>
          </w:rPr>
          <w:t>3</w:t>
        </w:r>
        <w:r w:rsidR="00915E8C">
          <w:rPr>
            <w:noProof/>
            <w:webHidden/>
          </w:rPr>
          <w:fldChar w:fldCharType="end"/>
        </w:r>
      </w:hyperlink>
    </w:p>
    <w:p w14:paraId="6002817C" w14:textId="005ECE76" w:rsidR="00915E8C" w:rsidRDefault="006E6971">
      <w:pPr>
        <w:pStyle w:val="TOC1"/>
        <w:rPr>
          <w:rFonts w:asciiTheme="minorHAnsi" w:eastAsiaTheme="minorEastAsia" w:hAnsiTheme="minorHAnsi" w:cstheme="minorBidi"/>
          <w:b w:val="0"/>
          <w:bCs w:val="0"/>
          <w:noProof/>
          <w:spacing w:val="0"/>
          <w:sz w:val="22"/>
          <w:szCs w:val="22"/>
        </w:rPr>
      </w:pPr>
      <w:hyperlink w:anchor="_Toc119392906" w:history="1">
        <w:r w:rsidR="00915E8C" w:rsidRPr="007B30D8">
          <w:rPr>
            <w:rStyle w:val="Hyperlink"/>
            <w:noProof/>
          </w:rPr>
          <w:t>Architecture</w:t>
        </w:r>
        <w:r w:rsidR="00915E8C">
          <w:rPr>
            <w:noProof/>
            <w:webHidden/>
          </w:rPr>
          <w:tab/>
        </w:r>
        <w:r w:rsidR="00915E8C">
          <w:rPr>
            <w:noProof/>
            <w:webHidden/>
          </w:rPr>
          <w:fldChar w:fldCharType="begin"/>
        </w:r>
        <w:r w:rsidR="00915E8C">
          <w:rPr>
            <w:noProof/>
            <w:webHidden/>
          </w:rPr>
          <w:instrText xml:space="preserve"> PAGEREF _Toc119392906 \h </w:instrText>
        </w:r>
        <w:r w:rsidR="00915E8C">
          <w:rPr>
            <w:noProof/>
            <w:webHidden/>
          </w:rPr>
        </w:r>
        <w:r w:rsidR="00915E8C">
          <w:rPr>
            <w:noProof/>
            <w:webHidden/>
          </w:rPr>
          <w:fldChar w:fldCharType="separate"/>
        </w:r>
        <w:r w:rsidR="006214B7">
          <w:rPr>
            <w:noProof/>
            <w:webHidden/>
          </w:rPr>
          <w:t>3</w:t>
        </w:r>
        <w:r w:rsidR="00915E8C">
          <w:rPr>
            <w:noProof/>
            <w:webHidden/>
          </w:rPr>
          <w:fldChar w:fldCharType="end"/>
        </w:r>
      </w:hyperlink>
    </w:p>
    <w:p w14:paraId="5B2E53C1" w14:textId="6F49FB44" w:rsidR="00915E8C" w:rsidRDefault="006E6971">
      <w:pPr>
        <w:pStyle w:val="TOC1"/>
        <w:rPr>
          <w:rFonts w:asciiTheme="minorHAnsi" w:eastAsiaTheme="minorEastAsia" w:hAnsiTheme="minorHAnsi" w:cstheme="minorBidi"/>
          <w:b w:val="0"/>
          <w:bCs w:val="0"/>
          <w:noProof/>
          <w:spacing w:val="0"/>
          <w:sz w:val="22"/>
          <w:szCs w:val="22"/>
        </w:rPr>
      </w:pPr>
      <w:hyperlink w:anchor="_Toc119392907" w:history="1">
        <w:r w:rsidR="00915E8C" w:rsidRPr="007B30D8">
          <w:rPr>
            <w:rStyle w:val="Hyperlink"/>
            <w:noProof/>
          </w:rPr>
          <w:t>Presentation Layer</w:t>
        </w:r>
        <w:r w:rsidR="00915E8C">
          <w:rPr>
            <w:noProof/>
            <w:webHidden/>
          </w:rPr>
          <w:tab/>
        </w:r>
        <w:r w:rsidR="00915E8C">
          <w:rPr>
            <w:noProof/>
            <w:webHidden/>
          </w:rPr>
          <w:fldChar w:fldCharType="begin"/>
        </w:r>
        <w:r w:rsidR="00915E8C">
          <w:rPr>
            <w:noProof/>
            <w:webHidden/>
          </w:rPr>
          <w:instrText xml:space="preserve"> PAGEREF _Toc119392907 \h </w:instrText>
        </w:r>
        <w:r w:rsidR="00915E8C">
          <w:rPr>
            <w:noProof/>
            <w:webHidden/>
          </w:rPr>
        </w:r>
        <w:r w:rsidR="00915E8C">
          <w:rPr>
            <w:noProof/>
            <w:webHidden/>
          </w:rPr>
          <w:fldChar w:fldCharType="separate"/>
        </w:r>
        <w:r w:rsidR="006214B7">
          <w:rPr>
            <w:noProof/>
            <w:webHidden/>
          </w:rPr>
          <w:t>5</w:t>
        </w:r>
        <w:r w:rsidR="00915E8C">
          <w:rPr>
            <w:noProof/>
            <w:webHidden/>
          </w:rPr>
          <w:fldChar w:fldCharType="end"/>
        </w:r>
      </w:hyperlink>
    </w:p>
    <w:p w14:paraId="6373279F" w14:textId="241087D9" w:rsidR="00915E8C" w:rsidRDefault="006E6971">
      <w:pPr>
        <w:pStyle w:val="TOC1"/>
        <w:rPr>
          <w:rFonts w:asciiTheme="minorHAnsi" w:eastAsiaTheme="minorEastAsia" w:hAnsiTheme="minorHAnsi" w:cstheme="minorBidi"/>
          <w:b w:val="0"/>
          <w:bCs w:val="0"/>
          <w:noProof/>
          <w:spacing w:val="0"/>
          <w:sz w:val="22"/>
          <w:szCs w:val="22"/>
        </w:rPr>
      </w:pPr>
      <w:hyperlink w:anchor="_Toc119392909" w:history="1">
        <w:r w:rsidR="00915E8C" w:rsidRPr="007B30D8">
          <w:rPr>
            <w:rStyle w:val="Hyperlink"/>
            <w:noProof/>
          </w:rPr>
          <w:t>Data Management</w:t>
        </w:r>
        <w:r w:rsidR="00915E8C">
          <w:rPr>
            <w:noProof/>
            <w:webHidden/>
          </w:rPr>
          <w:tab/>
        </w:r>
        <w:r w:rsidR="00915E8C">
          <w:rPr>
            <w:noProof/>
            <w:webHidden/>
          </w:rPr>
          <w:fldChar w:fldCharType="begin"/>
        </w:r>
        <w:r w:rsidR="00915E8C">
          <w:rPr>
            <w:noProof/>
            <w:webHidden/>
          </w:rPr>
          <w:instrText xml:space="preserve"> PAGEREF _Toc119392909 \h </w:instrText>
        </w:r>
        <w:r w:rsidR="00915E8C">
          <w:rPr>
            <w:noProof/>
            <w:webHidden/>
          </w:rPr>
        </w:r>
        <w:r w:rsidR="00915E8C">
          <w:rPr>
            <w:noProof/>
            <w:webHidden/>
          </w:rPr>
          <w:fldChar w:fldCharType="separate"/>
        </w:r>
        <w:r w:rsidR="006214B7">
          <w:rPr>
            <w:noProof/>
            <w:webHidden/>
          </w:rPr>
          <w:t>6</w:t>
        </w:r>
        <w:r w:rsidR="00915E8C">
          <w:rPr>
            <w:noProof/>
            <w:webHidden/>
          </w:rPr>
          <w:fldChar w:fldCharType="end"/>
        </w:r>
      </w:hyperlink>
    </w:p>
    <w:p w14:paraId="53C3F453" w14:textId="6ECE5B9E" w:rsidR="00915E8C" w:rsidRDefault="006E6971">
      <w:pPr>
        <w:pStyle w:val="TOC1"/>
        <w:rPr>
          <w:rFonts w:asciiTheme="minorHAnsi" w:eastAsiaTheme="minorEastAsia" w:hAnsiTheme="minorHAnsi" w:cstheme="minorBidi"/>
          <w:b w:val="0"/>
          <w:bCs w:val="0"/>
          <w:noProof/>
          <w:spacing w:val="0"/>
          <w:sz w:val="22"/>
          <w:szCs w:val="22"/>
        </w:rPr>
      </w:pPr>
      <w:hyperlink w:anchor="_Toc119392910" w:history="1">
        <w:r w:rsidR="00915E8C" w:rsidRPr="007B30D8">
          <w:rPr>
            <w:rStyle w:val="Hyperlink"/>
            <w:noProof/>
          </w:rPr>
          <w:t>Security</w:t>
        </w:r>
        <w:r w:rsidR="00915E8C">
          <w:rPr>
            <w:noProof/>
            <w:webHidden/>
          </w:rPr>
          <w:tab/>
        </w:r>
        <w:r w:rsidR="00915E8C">
          <w:rPr>
            <w:noProof/>
            <w:webHidden/>
          </w:rPr>
          <w:fldChar w:fldCharType="begin"/>
        </w:r>
        <w:r w:rsidR="00915E8C">
          <w:rPr>
            <w:noProof/>
            <w:webHidden/>
          </w:rPr>
          <w:instrText xml:space="preserve"> PAGEREF _Toc119392910 \h </w:instrText>
        </w:r>
        <w:r w:rsidR="00915E8C">
          <w:rPr>
            <w:noProof/>
            <w:webHidden/>
          </w:rPr>
        </w:r>
        <w:r w:rsidR="00915E8C">
          <w:rPr>
            <w:noProof/>
            <w:webHidden/>
          </w:rPr>
          <w:fldChar w:fldCharType="separate"/>
        </w:r>
        <w:r w:rsidR="006214B7">
          <w:rPr>
            <w:noProof/>
            <w:webHidden/>
          </w:rPr>
          <w:t>7</w:t>
        </w:r>
        <w:r w:rsidR="00915E8C">
          <w:rPr>
            <w:noProof/>
            <w:webHidden/>
          </w:rPr>
          <w:fldChar w:fldCharType="end"/>
        </w:r>
      </w:hyperlink>
    </w:p>
    <w:p w14:paraId="1F80EDC5" w14:textId="269E5A2D" w:rsidR="00915E8C" w:rsidRDefault="006E6971">
      <w:pPr>
        <w:pStyle w:val="TOC1"/>
        <w:rPr>
          <w:rFonts w:asciiTheme="minorHAnsi" w:eastAsiaTheme="minorEastAsia" w:hAnsiTheme="minorHAnsi" w:cstheme="minorBidi"/>
          <w:b w:val="0"/>
          <w:bCs w:val="0"/>
          <w:noProof/>
          <w:spacing w:val="0"/>
          <w:sz w:val="22"/>
          <w:szCs w:val="22"/>
        </w:rPr>
      </w:pPr>
      <w:hyperlink w:anchor="_Toc119392911" w:history="1">
        <w:r w:rsidR="00915E8C" w:rsidRPr="007B30D8">
          <w:rPr>
            <w:rStyle w:val="Hyperlink"/>
            <w:noProof/>
          </w:rPr>
          <w:t>Use Cases</w:t>
        </w:r>
        <w:r w:rsidR="00915E8C">
          <w:rPr>
            <w:noProof/>
            <w:webHidden/>
          </w:rPr>
          <w:tab/>
        </w:r>
        <w:r w:rsidR="00915E8C">
          <w:rPr>
            <w:noProof/>
            <w:webHidden/>
          </w:rPr>
          <w:fldChar w:fldCharType="begin"/>
        </w:r>
        <w:r w:rsidR="00915E8C">
          <w:rPr>
            <w:noProof/>
            <w:webHidden/>
          </w:rPr>
          <w:instrText xml:space="preserve"> PAGEREF _Toc119392911 \h </w:instrText>
        </w:r>
        <w:r w:rsidR="00915E8C">
          <w:rPr>
            <w:noProof/>
            <w:webHidden/>
          </w:rPr>
        </w:r>
        <w:r w:rsidR="00915E8C">
          <w:rPr>
            <w:noProof/>
            <w:webHidden/>
          </w:rPr>
          <w:fldChar w:fldCharType="separate"/>
        </w:r>
        <w:r w:rsidR="006214B7">
          <w:rPr>
            <w:noProof/>
            <w:webHidden/>
          </w:rPr>
          <w:t>7</w:t>
        </w:r>
        <w:r w:rsidR="00915E8C">
          <w:rPr>
            <w:noProof/>
            <w:webHidden/>
          </w:rPr>
          <w:fldChar w:fldCharType="end"/>
        </w:r>
      </w:hyperlink>
    </w:p>
    <w:p w14:paraId="302E5B56" w14:textId="36B79115" w:rsidR="00915E8C" w:rsidRDefault="006E6971">
      <w:pPr>
        <w:pStyle w:val="TOC1"/>
        <w:rPr>
          <w:rFonts w:asciiTheme="minorHAnsi" w:eastAsiaTheme="minorEastAsia" w:hAnsiTheme="minorHAnsi" w:cstheme="minorBidi"/>
          <w:b w:val="0"/>
          <w:bCs w:val="0"/>
          <w:noProof/>
          <w:spacing w:val="0"/>
          <w:sz w:val="22"/>
          <w:szCs w:val="22"/>
        </w:rPr>
      </w:pPr>
      <w:hyperlink w:anchor="_Toc119392912" w:history="1">
        <w:r w:rsidR="00915E8C" w:rsidRPr="007B30D8">
          <w:rPr>
            <w:rStyle w:val="Hyperlink"/>
            <w:noProof/>
          </w:rPr>
          <w:t>Reporting</w:t>
        </w:r>
        <w:r w:rsidR="00915E8C">
          <w:rPr>
            <w:noProof/>
            <w:webHidden/>
          </w:rPr>
          <w:tab/>
        </w:r>
        <w:r w:rsidR="00915E8C">
          <w:rPr>
            <w:noProof/>
            <w:webHidden/>
          </w:rPr>
          <w:fldChar w:fldCharType="begin"/>
        </w:r>
        <w:r w:rsidR="00915E8C">
          <w:rPr>
            <w:noProof/>
            <w:webHidden/>
          </w:rPr>
          <w:instrText xml:space="preserve"> PAGEREF _Toc119392912 \h </w:instrText>
        </w:r>
        <w:r w:rsidR="00915E8C">
          <w:rPr>
            <w:noProof/>
            <w:webHidden/>
          </w:rPr>
        </w:r>
        <w:r w:rsidR="00915E8C">
          <w:rPr>
            <w:noProof/>
            <w:webHidden/>
          </w:rPr>
          <w:fldChar w:fldCharType="separate"/>
        </w:r>
        <w:r w:rsidR="006214B7">
          <w:rPr>
            <w:noProof/>
            <w:webHidden/>
          </w:rPr>
          <w:t>19</w:t>
        </w:r>
        <w:r w:rsidR="00915E8C">
          <w:rPr>
            <w:noProof/>
            <w:webHidden/>
          </w:rPr>
          <w:fldChar w:fldCharType="end"/>
        </w:r>
      </w:hyperlink>
    </w:p>
    <w:p w14:paraId="7D72B1A1" w14:textId="7827A998" w:rsidR="00915E8C" w:rsidRDefault="006E6971">
      <w:pPr>
        <w:pStyle w:val="TOC1"/>
        <w:rPr>
          <w:rFonts w:asciiTheme="minorHAnsi" w:eastAsiaTheme="minorEastAsia" w:hAnsiTheme="minorHAnsi" w:cstheme="minorBidi"/>
          <w:b w:val="0"/>
          <w:bCs w:val="0"/>
          <w:noProof/>
          <w:spacing w:val="0"/>
          <w:sz w:val="22"/>
          <w:szCs w:val="22"/>
        </w:rPr>
      </w:pPr>
      <w:hyperlink w:anchor="_Toc119392913" w:history="1">
        <w:r w:rsidR="00915E8C" w:rsidRPr="007B30D8">
          <w:rPr>
            <w:rStyle w:val="Hyperlink"/>
            <w:noProof/>
          </w:rPr>
          <w:t>Service Delivery and Service Support</w:t>
        </w:r>
        <w:r w:rsidR="00915E8C">
          <w:rPr>
            <w:noProof/>
            <w:webHidden/>
          </w:rPr>
          <w:tab/>
        </w:r>
        <w:r w:rsidR="00915E8C">
          <w:rPr>
            <w:noProof/>
            <w:webHidden/>
          </w:rPr>
          <w:fldChar w:fldCharType="begin"/>
        </w:r>
        <w:r w:rsidR="00915E8C">
          <w:rPr>
            <w:noProof/>
            <w:webHidden/>
          </w:rPr>
          <w:instrText xml:space="preserve"> PAGEREF _Toc119392913 \h </w:instrText>
        </w:r>
        <w:r w:rsidR="00915E8C">
          <w:rPr>
            <w:noProof/>
            <w:webHidden/>
          </w:rPr>
        </w:r>
        <w:r w:rsidR="00915E8C">
          <w:rPr>
            <w:noProof/>
            <w:webHidden/>
          </w:rPr>
          <w:fldChar w:fldCharType="separate"/>
        </w:r>
        <w:r w:rsidR="006214B7">
          <w:rPr>
            <w:noProof/>
            <w:webHidden/>
          </w:rPr>
          <w:t>19</w:t>
        </w:r>
        <w:r w:rsidR="00915E8C">
          <w:rPr>
            <w:noProof/>
            <w:webHidden/>
          </w:rPr>
          <w:fldChar w:fldCharType="end"/>
        </w:r>
      </w:hyperlink>
    </w:p>
    <w:p w14:paraId="341560F4" w14:textId="7BA90753" w:rsidR="00915E8C" w:rsidRDefault="006E6971">
      <w:pPr>
        <w:pStyle w:val="TOC1"/>
        <w:rPr>
          <w:rStyle w:val="Hyperlink"/>
          <w:noProof/>
        </w:rPr>
      </w:pPr>
      <w:hyperlink w:anchor="_Toc119392914" w:history="1">
        <w:r w:rsidR="00915E8C" w:rsidRPr="007B30D8">
          <w:rPr>
            <w:rStyle w:val="Hyperlink"/>
            <w:noProof/>
          </w:rPr>
          <w:t>Reviewed by</w:t>
        </w:r>
        <w:r w:rsidR="00915E8C">
          <w:rPr>
            <w:noProof/>
            <w:webHidden/>
          </w:rPr>
          <w:tab/>
        </w:r>
        <w:r w:rsidR="00915E8C">
          <w:rPr>
            <w:noProof/>
            <w:webHidden/>
          </w:rPr>
          <w:fldChar w:fldCharType="begin"/>
        </w:r>
        <w:r w:rsidR="00915E8C">
          <w:rPr>
            <w:noProof/>
            <w:webHidden/>
          </w:rPr>
          <w:instrText xml:space="preserve"> PAGEREF _Toc119392914 \h </w:instrText>
        </w:r>
        <w:r w:rsidR="00915E8C">
          <w:rPr>
            <w:noProof/>
            <w:webHidden/>
          </w:rPr>
        </w:r>
        <w:r w:rsidR="00915E8C">
          <w:rPr>
            <w:noProof/>
            <w:webHidden/>
          </w:rPr>
          <w:fldChar w:fldCharType="separate"/>
        </w:r>
        <w:r w:rsidR="006214B7">
          <w:rPr>
            <w:noProof/>
            <w:webHidden/>
          </w:rPr>
          <w:t>19</w:t>
        </w:r>
        <w:r w:rsidR="00915E8C">
          <w:rPr>
            <w:noProof/>
            <w:webHidden/>
          </w:rPr>
          <w:fldChar w:fldCharType="end"/>
        </w:r>
      </w:hyperlink>
    </w:p>
    <w:p w14:paraId="36D9E1B3" w14:textId="77777777" w:rsidR="00915E8C" w:rsidRDefault="00915E8C">
      <w:pPr>
        <w:pStyle w:val="TOC1"/>
        <w:rPr>
          <w:rFonts w:asciiTheme="minorHAnsi" w:eastAsiaTheme="minorEastAsia" w:hAnsiTheme="minorHAnsi" w:cstheme="minorBidi"/>
          <w:b w:val="0"/>
          <w:bCs w:val="0"/>
          <w:noProof/>
          <w:spacing w:val="0"/>
          <w:sz w:val="22"/>
          <w:szCs w:val="22"/>
        </w:rPr>
      </w:pPr>
    </w:p>
    <w:p w14:paraId="15010050" w14:textId="4137A119" w:rsidR="008F06F8" w:rsidRPr="0092611B" w:rsidRDefault="00DD2F73" w:rsidP="000F1345">
      <w:pPr>
        <w:pStyle w:val="Heading1"/>
        <w:rPr>
          <w:rFonts w:ascii="Arial Bold" w:hAnsi="Arial Bold"/>
          <w:b/>
        </w:rPr>
      </w:pPr>
      <w:r>
        <w:rPr>
          <w:rFonts w:ascii="Arial Bold" w:hAnsi="Arial Bold"/>
          <w:b/>
        </w:rPr>
        <w:fldChar w:fldCharType="end"/>
      </w:r>
      <w:bookmarkStart w:id="2" w:name="_Toc119392904"/>
      <w:r w:rsidR="001465A7">
        <w:t xml:space="preserve">Business </w:t>
      </w:r>
      <w:r w:rsidR="008F06F8">
        <w:t>Design</w:t>
      </w:r>
      <w:bookmarkEnd w:id="2"/>
    </w:p>
    <w:p w14:paraId="6275A872" w14:textId="77777777" w:rsidR="00005995" w:rsidRDefault="00005995" w:rsidP="00005995">
      <w:pPr>
        <w:pStyle w:val="Heading2"/>
      </w:pPr>
      <w:bookmarkStart w:id="3" w:name="_Toc124647078"/>
      <w:bookmarkEnd w:id="1"/>
      <w:r>
        <w:t xml:space="preserve">Design </w:t>
      </w:r>
      <w:bookmarkEnd w:id="3"/>
      <w:r>
        <w:t xml:space="preserve">Rationale </w:t>
      </w:r>
    </w:p>
    <w:p w14:paraId="51AF63FD" w14:textId="1AF7F6AF" w:rsidR="00D22C61" w:rsidRDefault="00D22C61" w:rsidP="00D047A8">
      <w:r w:rsidRPr="00D22C61">
        <w:t>Over the past four years, CNRL has spe</w:t>
      </w:r>
      <w:r w:rsidR="008F6F71">
        <w:t>nt more than $174 million on Electric Submersible Pump</w:t>
      </w:r>
      <w:r w:rsidRPr="00D22C61">
        <w:t xml:space="preserve"> upgrades and replacements.</w:t>
      </w:r>
      <w:r w:rsidR="008F6F71">
        <w:t xml:space="preserve">  </w:t>
      </w:r>
      <w:r w:rsidR="008F6F71" w:rsidRPr="008F6F71">
        <w:t>The ESP committee has eliminated waste, enhanced runtime, and reduced costs, achieving some advantages; nevertheless, in order to reduce our total cost of ownership, CNRL must be able to predict impending failures utilizing the large quantity of performance and maintenance data we have acquired.</w:t>
      </w:r>
    </w:p>
    <w:p w14:paraId="6FA2CB56" w14:textId="77777777" w:rsidR="006C00D6" w:rsidRDefault="006C00D6" w:rsidP="00D047A8">
      <w:pPr>
        <w:pStyle w:val="Heading2"/>
        <w:rPr>
          <w:rFonts w:cs="Times New Roman"/>
          <w:bCs w:val="0"/>
          <w:iCs w:val="0"/>
          <w:spacing w:val="0"/>
          <w:sz w:val="20"/>
          <w:szCs w:val="20"/>
        </w:rPr>
      </w:pPr>
      <w:r w:rsidRPr="006C00D6">
        <w:rPr>
          <w:rFonts w:cs="Times New Roman"/>
          <w:bCs w:val="0"/>
          <w:iCs w:val="0"/>
          <w:spacing w:val="0"/>
          <w:sz w:val="20"/>
          <w:szCs w:val="20"/>
        </w:rPr>
        <w:t>CNRL (Thermal and Conventional) now tracks ESP reliability, cost, root cause investigation, KPI reporting, and live pump performance in a sizable, unwieldy Excel file. There are more than 1,800 periods (installs, failures, and pulls) in the database that go all the way back to 1992. There is no straightforward method to consolidate post-mortem failure facts or lessons learned throughout the whole organization as this product is utilized by six separate districts. The methods for gathering data and applying quality control are constrained by Excel. The manual data entry process takes a long time, as does detecting problems and producing results.</w:t>
      </w:r>
    </w:p>
    <w:p w14:paraId="6AD35F08" w14:textId="5EFB7420" w:rsidR="009B6CF3" w:rsidRDefault="00B90523" w:rsidP="00D047A8">
      <w:pPr>
        <w:pStyle w:val="Heading2"/>
      </w:pPr>
      <w:r>
        <w:t>Revised Business Process</w:t>
      </w:r>
    </w:p>
    <w:p w14:paraId="54FD94BF" w14:textId="1CB43714" w:rsidR="00200641" w:rsidRDefault="00967C78" w:rsidP="00200641">
      <w:r w:rsidRPr="00967C78">
        <w:t>Instead of CNRL employees entering information by hand, ESP providers would be able to send information through an external-facing progressive web application. This information would then be saved in an Oracle database.</w:t>
      </w:r>
      <w:r>
        <w:t xml:space="preserve">  The system would notify the ESP users when new data has been input.</w:t>
      </w:r>
    </w:p>
    <w:p w14:paraId="7B853C6B" w14:textId="77777777" w:rsidR="00967C78" w:rsidRDefault="00967C78" w:rsidP="00200641"/>
    <w:p w14:paraId="7807AE1E" w14:textId="795834BD" w:rsidR="00200641" w:rsidRDefault="00967C78" w:rsidP="00200641">
      <w:r>
        <w:t xml:space="preserve">Subject matter experts could then concentrate on analysis rather than data administration thanks to a dedicated ESP tracker, which would also increase data quality and availability.  </w:t>
      </w:r>
      <w:r w:rsidR="00200641">
        <w:t>Instead of responding to errors, there is more time for data analysis and preventive maintenance. A considerable decrease in the number of pump failures is the expected result.</w:t>
      </w:r>
    </w:p>
    <w:p w14:paraId="47EC31FE" w14:textId="7BE4E184" w:rsidR="00967C78" w:rsidRDefault="00967C78">
      <w:pPr>
        <w:spacing w:line="240" w:lineRule="auto"/>
      </w:pPr>
      <w:r>
        <w:br w:type="page"/>
      </w:r>
    </w:p>
    <w:p w14:paraId="16AC81DD" w14:textId="77777777" w:rsidR="00967C78" w:rsidRDefault="00967C78" w:rsidP="00200641"/>
    <w:p w14:paraId="56D61982" w14:textId="16EC7D06" w:rsidR="004251F7" w:rsidRPr="005307D7" w:rsidRDefault="004251F7" w:rsidP="004251F7">
      <w:pPr>
        <w:pStyle w:val="Heading1"/>
      </w:pPr>
      <w:bookmarkStart w:id="4" w:name="_Toc119392905"/>
      <w:r>
        <w:t>Application Solution Questionnaire</w:t>
      </w:r>
      <w:bookmarkEnd w:id="4"/>
    </w:p>
    <w:p w14:paraId="6E9D82DD" w14:textId="5B5D4DAD" w:rsidR="00117082" w:rsidRDefault="00C02311" w:rsidP="00C02311">
      <w:pPr>
        <w:pStyle w:val="BodyText"/>
        <w:spacing w:line="276" w:lineRule="auto"/>
        <w:ind w:left="0"/>
      </w:pPr>
      <w:r w:rsidRPr="00C02311">
        <w:t>Application Solution Questionnaire was completed and the results indicated a Cloud solution.  The scoring w</w:t>
      </w:r>
      <w:r w:rsidR="005379C4">
        <w:t>as Cloud – 5 and On Premises – 10</w:t>
      </w:r>
      <w:r w:rsidRPr="00C02311">
        <w:t>.</w:t>
      </w:r>
    </w:p>
    <w:p w14:paraId="54E75BC6" w14:textId="2545DC36" w:rsidR="00BA7C67" w:rsidRDefault="006E6971" w:rsidP="00C02311">
      <w:pPr>
        <w:pStyle w:val="BodyText"/>
        <w:spacing w:line="276" w:lineRule="auto"/>
        <w:ind w:left="0"/>
      </w:pPr>
      <w:hyperlink r:id="rId15" w:history="1">
        <w:r w:rsidR="003E081A">
          <w:rPr>
            <w:rStyle w:val="Hyperlink"/>
          </w:rPr>
          <w:t>Cloud Survey</w:t>
        </w:r>
      </w:hyperlink>
    </w:p>
    <w:p w14:paraId="27619E9B" w14:textId="77777777" w:rsidR="00400F87" w:rsidRDefault="00400F87" w:rsidP="00400F87">
      <w:pPr>
        <w:pStyle w:val="Heading1"/>
      </w:pPr>
      <w:bookmarkStart w:id="5" w:name="_Toc119392906"/>
      <w:r>
        <w:t>Architecture</w:t>
      </w:r>
      <w:bookmarkEnd w:id="5"/>
    </w:p>
    <w:p w14:paraId="670E750D" w14:textId="79C6887F" w:rsidR="00400F87" w:rsidRDefault="00400F87" w:rsidP="008920F4">
      <w:pPr>
        <w:pStyle w:val="Heading2"/>
      </w:pPr>
      <w:r>
        <w:t>Application Diagram</w:t>
      </w:r>
    </w:p>
    <w:p w14:paraId="506F7223" w14:textId="696B3181" w:rsidR="00451468" w:rsidRPr="00451468" w:rsidRDefault="00451468" w:rsidP="008B7B3A">
      <w:pPr>
        <w:pStyle w:val="BodyText"/>
        <w:ind w:left="0"/>
      </w:pPr>
    </w:p>
    <w:p w14:paraId="6F21A311" w14:textId="4703C64D" w:rsidR="00AF15DC" w:rsidRPr="00AF15DC" w:rsidRDefault="008D3307" w:rsidP="00863A10">
      <w:pPr>
        <w:ind w:left="720"/>
      </w:pPr>
      <w:r>
        <w:rPr>
          <w:noProof/>
        </w:rPr>
        <w:drawing>
          <wp:inline distT="0" distB="0" distL="0" distR="0" wp14:anchorId="76DB56C1" wp14:editId="3EC44FDD">
            <wp:extent cx="5943600" cy="3740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40785"/>
                    </a:xfrm>
                    <a:prstGeom prst="rect">
                      <a:avLst/>
                    </a:prstGeom>
                  </pic:spPr>
                </pic:pic>
              </a:graphicData>
            </a:graphic>
          </wp:inline>
        </w:drawing>
      </w:r>
    </w:p>
    <w:p w14:paraId="7BAE5C46" w14:textId="3CD99D2C" w:rsidR="00286426" w:rsidRDefault="00286426" w:rsidP="00D047A8">
      <w:pPr>
        <w:pStyle w:val="Frame1"/>
        <w:framePr w:wrap="notBeside"/>
      </w:pPr>
    </w:p>
    <w:p w14:paraId="57444FB2" w14:textId="465532FE" w:rsidR="00967C78" w:rsidRDefault="00967C78">
      <w:pPr>
        <w:spacing w:line="240" w:lineRule="auto"/>
        <w:rPr>
          <w:rFonts w:cs="Arial"/>
          <w:bCs/>
          <w:iCs/>
          <w:spacing w:val="20"/>
          <w:sz w:val="28"/>
          <w:szCs w:val="28"/>
        </w:rPr>
      </w:pPr>
      <w:r>
        <w:br w:type="page"/>
      </w:r>
    </w:p>
    <w:p w14:paraId="3B521CA1" w14:textId="18D41D87" w:rsidR="00400F87" w:rsidRDefault="00400F87" w:rsidP="008920F4">
      <w:pPr>
        <w:pStyle w:val="Heading2"/>
      </w:pPr>
      <w:r>
        <w:lastRenderedPageBreak/>
        <w:t>Infrastructure Diagram</w:t>
      </w:r>
    </w:p>
    <w:p w14:paraId="1C7D91D2" w14:textId="0A0516EA" w:rsidR="00DC3A1F" w:rsidRDefault="00DC3A1F" w:rsidP="00DC3A1F">
      <w:pPr>
        <w:pStyle w:val="BodyText"/>
      </w:pPr>
    </w:p>
    <w:p w14:paraId="004CD2AC" w14:textId="77777777" w:rsidR="00DC3A1F" w:rsidRPr="00DC3A1F" w:rsidRDefault="00DC3A1F" w:rsidP="00DC3A1F">
      <w:pPr>
        <w:pStyle w:val="BodyText"/>
      </w:pPr>
    </w:p>
    <w:p w14:paraId="757743E7" w14:textId="075385D3" w:rsidR="00353F73" w:rsidRDefault="00413F2D" w:rsidP="00413F2D">
      <w:pPr>
        <w:pStyle w:val="BodyText"/>
        <w:ind w:left="-900" w:firstLine="180"/>
      </w:pPr>
      <w:r>
        <w:rPr>
          <w:noProof/>
        </w:rPr>
        <w:drawing>
          <wp:inline distT="0" distB="0" distL="0" distR="0" wp14:anchorId="2A41AAC6" wp14:editId="2E363F99">
            <wp:extent cx="7186950" cy="3057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216321" cy="3070020"/>
                    </a:xfrm>
                    <a:prstGeom prst="rect">
                      <a:avLst/>
                    </a:prstGeom>
                  </pic:spPr>
                </pic:pic>
              </a:graphicData>
            </a:graphic>
          </wp:inline>
        </w:drawing>
      </w:r>
    </w:p>
    <w:p w14:paraId="0C5E4A2A" w14:textId="0786A14E" w:rsidR="00446CBE" w:rsidRDefault="00446CBE" w:rsidP="00967C78">
      <w:pPr>
        <w:pStyle w:val="Frame1"/>
        <w:framePr w:wrap="notBeside"/>
        <w:ind w:left="-720"/>
      </w:pPr>
    </w:p>
    <w:p w14:paraId="33F8AFE9" w14:textId="12075924" w:rsidR="00446CBE" w:rsidRDefault="00446CBE" w:rsidP="00D047A8">
      <w:pPr>
        <w:pStyle w:val="Frame1"/>
        <w:framePr w:wrap="notBeside"/>
      </w:pPr>
    </w:p>
    <w:p w14:paraId="2695A5C1" w14:textId="0A8C900C" w:rsidR="005A4EA9" w:rsidRDefault="005A4EA9" w:rsidP="005A4EA9">
      <w:pPr>
        <w:pStyle w:val="Heading1"/>
      </w:pPr>
      <w:bookmarkStart w:id="6" w:name="_Toc119392907"/>
      <w:r>
        <w:lastRenderedPageBreak/>
        <w:t>Presentation Layer</w:t>
      </w:r>
      <w:bookmarkEnd w:id="6"/>
    </w:p>
    <w:p w14:paraId="04AF1E1B" w14:textId="36FA911B" w:rsidR="00967C78" w:rsidRDefault="00915E8C">
      <w:pPr>
        <w:spacing w:line="240" w:lineRule="auto"/>
        <w:rPr>
          <w:rFonts w:cs="Arial"/>
          <w:bCs/>
          <w:spacing w:val="20"/>
          <w:kern w:val="32"/>
          <w:sz w:val="32"/>
          <w:szCs w:val="32"/>
        </w:rPr>
      </w:pPr>
      <w:r>
        <w:rPr>
          <w:noProof/>
          <w:color w:val="1F497D"/>
        </w:rPr>
        <w:drawing>
          <wp:inline distT="0" distB="0" distL="0" distR="0" wp14:anchorId="459D80F7" wp14:editId="77734723">
            <wp:extent cx="5943600" cy="4336415"/>
            <wp:effectExtent l="0" t="0" r="0" b="6985"/>
            <wp:docPr id="2" name="Picture 2" descr="cid:image002.png@01D8F518.C9907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8F518.C9907F20"/>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5943600" cy="4336415"/>
                    </a:xfrm>
                    <a:prstGeom prst="rect">
                      <a:avLst/>
                    </a:prstGeom>
                    <a:noFill/>
                    <a:ln>
                      <a:noFill/>
                    </a:ln>
                  </pic:spPr>
                </pic:pic>
              </a:graphicData>
            </a:graphic>
          </wp:inline>
        </w:drawing>
      </w:r>
    </w:p>
    <w:p w14:paraId="7C7055C7" w14:textId="77777777" w:rsidR="00915E8C" w:rsidRDefault="00915E8C">
      <w:pPr>
        <w:spacing w:line="240" w:lineRule="auto"/>
        <w:rPr>
          <w:rFonts w:cs="Arial"/>
          <w:bCs/>
          <w:spacing w:val="20"/>
          <w:kern w:val="32"/>
          <w:sz w:val="32"/>
          <w:szCs w:val="32"/>
        </w:rPr>
      </w:pPr>
      <w:bookmarkStart w:id="7" w:name="_Toc119392909"/>
      <w:r>
        <w:br w:type="page"/>
      </w:r>
    </w:p>
    <w:p w14:paraId="3A1B6BE3" w14:textId="1FCC51F1" w:rsidR="003D1059" w:rsidRDefault="003D1059" w:rsidP="003D1059">
      <w:pPr>
        <w:pStyle w:val="Heading1"/>
      </w:pPr>
      <w:r>
        <w:lastRenderedPageBreak/>
        <w:t>Data Management</w:t>
      </w:r>
      <w:bookmarkEnd w:id="7"/>
    </w:p>
    <w:p w14:paraId="4906AB52" w14:textId="36E0CFCD" w:rsidR="003D1059" w:rsidRDefault="00DC504D" w:rsidP="003D1059">
      <w:pPr>
        <w:pStyle w:val="Heading2"/>
      </w:pPr>
      <w:r>
        <w:t>Logical Data Model</w:t>
      </w:r>
    </w:p>
    <w:p w14:paraId="6990C143" w14:textId="03FEBD51" w:rsidR="003C7BC7" w:rsidRDefault="003C7BC7" w:rsidP="008B7B3A">
      <w:pPr>
        <w:pStyle w:val="BodyText"/>
        <w:ind w:left="0"/>
      </w:pPr>
    </w:p>
    <w:p w14:paraId="7266EE22" w14:textId="77777777" w:rsidR="003C7BC7" w:rsidRPr="003C7BC7" w:rsidRDefault="003C7BC7" w:rsidP="003C7BC7">
      <w:pPr>
        <w:pStyle w:val="BodyText"/>
      </w:pPr>
    </w:p>
    <w:p w14:paraId="43DFA7BF" w14:textId="696D4D15" w:rsidR="00923694" w:rsidRPr="003C7BC7" w:rsidRDefault="00D43D2A" w:rsidP="00D43D2A">
      <w:pPr>
        <w:pStyle w:val="Captn-Figure"/>
        <w:ind w:hanging="810"/>
        <w:rPr>
          <w:i w:val="0"/>
        </w:rPr>
      </w:pPr>
      <w:r>
        <w:rPr>
          <w:noProof/>
        </w:rPr>
        <w:drawing>
          <wp:inline distT="0" distB="0" distL="0" distR="0" wp14:anchorId="21331372" wp14:editId="544736D2">
            <wp:extent cx="7258050" cy="62135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303010" cy="6252032"/>
                    </a:xfrm>
                    <a:prstGeom prst="rect">
                      <a:avLst/>
                    </a:prstGeom>
                  </pic:spPr>
                </pic:pic>
              </a:graphicData>
            </a:graphic>
          </wp:inline>
        </w:drawing>
      </w:r>
    </w:p>
    <w:p w14:paraId="5AB989B5" w14:textId="77777777" w:rsidR="003C7BC7" w:rsidRDefault="003C7BC7">
      <w:pPr>
        <w:spacing w:line="240" w:lineRule="auto"/>
        <w:rPr>
          <w:rFonts w:cs="Arial"/>
          <w:bCs/>
          <w:spacing w:val="20"/>
          <w:kern w:val="32"/>
          <w:sz w:val="32"/>
          <w:szCs w:val="32"/>
        </w:rPr>
      </w:pPr>
      <w:r>
        <w:br w:type="page"/>
      </w:r>
    </w:p>
    <w:p w14:paraId="0DBE9C13" w14:textId="1F354C37" w:rsidR="00400F87" w:rsidRDefault="00400F87" w:rsidP="00400F87">
      <w:pPr>
        <w:pStyle w:val="Heading1"/>
      </w:pPr>
      <w:bookmarkStart w:id="8" w:name="_Toc119392910"/>
      <w:r>
        <w:lastRenderedPageBreak/>
        <w:t>Security</w:t>
      </w:r>
      <w:bookmarkEnd w:id="8"/>
    </w:p>
    <w:p w14:paraId="647638FA" w14:textId="0B22B739" w:rsidR="00400F87" w:rsidRDefault="00B95C83" w:rsidP="004B527D">
      <w:pPr>
        <w:pStyle w:val="Heading2"/>
      </w:pPr>
      <w:r>
        <w:t>Application</w:t>
      </w:r>
    </w:p>
    <w:p w14:paraId="2674B1E1" w14:textId="06F5FAEC" w:rsidR="00400F87" w:rsidRDefault="00B95C83" w:rsidP="004B527D">
      <w:pPr>
        <w:pStyle w:val="Heading3"/>
      </w:pPr>
      <w:r>
        <w:t>Security Roles</w:t>
      </w:r>
    </w:p>
    <w:tbl>
      <w:tblPr>
        <w:tblStyle w:val="LightShading-Accent1"/>
        <w:tblpPr w:leftFromText="180" w:rightFromText="180" w:vertAnchor="text" w:horzAnchor="margin" w:tblpY="2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952"/>
        <w:gridCol w:w="6398"/>
      </w:tblGrid>
      <w:tr w:rsidR="0060693D" w:rsidRPr="00C96903" w14:paraId="1D7978FA" w14:textId="77777777" w:rsidTr="005F2F3D">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952" w:type="dxa"/>
            <w:tcBorders>
              <w:top w:val="none" w:sz="0" w:space="0" w:color="auto"/>
              <w:left w:val="none" w:sz="0" w:space="0" w:color="auto"/>
              <w:bottom w:val="none" w:sz="0" w:space="0" w:color="auto"/>
              <w:right w:val="none" w:sz="0" w:space="0" w:color="auto"/>
            </w:tcBorders>
            <w:shd w:val="clear" w:color="auto" w:fill="F2F2F2" w:themeFill="background1" w:themeFillShade="F2"/>
            <w:vAlign w:val="center"/>
          </w:tcPr>
          <w:p w14:paraId="6FB2ADF8" w14:textId="77777777" w:rsidR="0060693D" w:rsidRPr="00617538" w:rsidRDefault="0060693D" w:rsidP="0060693D">
            <w:pPr>
              <w:rPr>
                <w:color w:val="auto"/>
              </w:rPr>
            </w:pPr>
            <w:r>
              <w:rPr>
                <w:color w:val="auto"/>
              </w:rPr>
              <w:t>Role</w:t>
            </w:r>
          </w:p>
        </w:tc>
        <w:tc>
          <w:tcPr>
            <w:tcW w:w="6398" w:type="dxa"/>
            <w:tcBorders>
              <w:top w:val="none" w:sz="0" w:space="0" w:color="auto"/>
              <w:left w:val="none" w:sz="0" w:space="0" w:color="auto"/>
              <w:bottom w:val="none" w:sz="0" w:space="0" w:color="auto"/>
              <w:right w:val="none" w:sz="0" w:space="0" w:color="auto"/>
            </w:tcBorders>
            <w:shd w:val="clear" w:color="auto" w:fill="F2F2F2" w:themeFill="background1" w:themeFillShade="F2"/>
            <w:vAlign w:val="center"/>
          </w:tcPr>
          <w:p w14:paraId="34C8FC07" w14:textId="77777777" w:rsidR="0060693D" w:rsidRPr="00617538" w:rsidRDefault="0060693D" w:rsidP="0060693D">
            <w:pPr>
              <w:cnfStyle w:val="100000000000" w:firstRow="1" w:lastRow="0" w:firstColumn="0" w:lastColumn="0" w:oddVBand="0" w:evenVBand="0" w:oddHBand="0" w:evenHBand="0" w:firstRowFirstColumn="0" w:firstRowLastColumn="0" w:lastRowFirstColumn="0" w:lastRowLastColumn="0"/>
              <w:rPr>
                <w:color w:val="auto"/>
              </w:rPr>
            </w:pPr>
            <w:r w:rsidRPr="00617538">
              <w:rPr>
                <w:color w:val="auto"/>
              </w:rPr>
              <w:t>Description</w:t>
            </w:r>
          </w:p>
        </w:tc>
      </w:tr>
      <w:tr w:rsidR="0060693D" w:rsidRPr="00C96903" w14:paraId="4BEA995B" w14:textId="77777777" w:rsidTr="005F2F3D">
        <w:tc>
          <w:tcPr>
            <w:cnfStyle w:val="001000000000" w:firstRow="0" w:lastRow="0" w:firstColumn="1" w:lastColumn="0" w:oddVBand="0" w:evenVBand="0" w:oddHBand="0" w:evenHBand="0" w:firstRowFirstColumn="0" w:firstRowLastColumn="0" w:lastRowFirstColumn="0" w:lastRowLastColumn="0"/>
            <w:tcW w:w="2952" w:type="dxa"/>
          </w:tcPr>
          <w:p w14:paraId="5822DFE4" w14:textId="77777777" w:rsidR="0060693D" w:rsidRPr="00617538" w:rsidRDefault="0060693D" w:rsidP="008D5B91">
            <w:pPr>
              <w:pStyle w:val="BodyText"/>
              <w:ind w:left="69"/>
              <w:rPr>
                <w:color w:val="auto"/>
              </w:rPr>
            </w:pPr>
            <w:r w:rsidRPr="00617538">
              <w:rPr>
                <w:color w:val="auto"/>
              </w:rPr>
              <w:t>Viewer</w:t>
            </w:r>
          </w:p>
        </w:tc>
        <w:tc>
          <w:tcPr>
            <w:tcW w:w="6398" w:type="dxa"/>
          </w:tcPr>
          <w:p w14:paraId="4CF41C32" w14:textId="2B19E258" w:rsidR="0060693D" w:rsidRPr="00617538" w:rsidRDefault="0060693D" w:rsidP="008D5B91">
            <w:pPr>
              <w:pStyle w:val="BodyText"/>
              <w:ind w:left="69"/>
              <w:cnfStyle w:val="000000000000" w:firstRow="0" w:lastRow="0" w:firstColumn="0" w:lastColumn="0" w:oddVBand="0" w:evenVBand="0" w:oddHBand="0" w:evenHBand="0" w:firstRowFirstColumn="0" w:firstRowLastColumn="0" w:lastRowFirstColumn="0" w:lastRowLastColumn="0"/>
              <w:rPr>
                <w:color w:val="auto"/>
              </w:rPr>
            </w:pPr>
            <w:r>
              <w:rPr>
                <w:color w:val="auto"/>
              </w:rPr>
              <w:t>Read only access</w:t>
            </w:r>
            <w:r w:rsidR="00A619E0">
              <w:rPr>
                <w:color w:val="auto"/>
              </w:rPr>
              <w:t>.</w:t>
            </w:r>
          </w:p>
        </w:tc>
      </w:tr>
      <w:tr w:rsidR="0060693D" w:rsidRPr="00C96903" w14:paraId="0DAAE16A" w14:textId="77777777" w:rsidTr="005F2F3D">
        <w:tc>
          <w:tcPr>
            <w:cnfStyle w:val="001000000000" w:firstRow="0" w:lastRow="0" w:firstColumn="1" w:lastColumn="0" w:oddVBand="0" w:evenVBand="0" w:oddHBand="0" w:evenHBand="0" w:firstRowFirstColumn="0" w:firstRowLastColumn="0" w:lastRowFirstColumn="0" w:lastRowLastColumn="0"/>
            <w:tcW w:w="2952" w:type="dxa"/>
          </w:tcPr>
          <w:p w14:paraId="020A272E" w14:textId="77777777" w:rsidR="0060693D" w:rsidRPr="00617538" w:rsidRDefault="0060693D" w:rsidP="008D5B91">
            <w:pPr>
              <w:pStyle w:val="BodyText"/>
              <w:ind w:left="69"/>
              <w:rPr>
                <w:color w:val="auto"/>
              </w:rPr>
            </w:pPr>
            <w:r w:rsidRPr="00617538">
              <w:rPr>
                <w:color w:val="auto"/>
              </w:rPr>
              <w:t>SME</w:t>
            </w:r>
          </w:p>
        </w:tc>
        <w:tc>
          <w:tcPr>
            <w:tcW w:w="6398" w:type="dxa"/>
          </w:tcPr>
          <w:p w14:paraId="5A8DD17F" w14:textId="266B69B7" w:rsidR="0060693D" w:rsidRPr="00617538" w:rsidRDefault="004956BA" w:rsidP="00A619E0">
            <w:pPr>
              <w:pStyle w:val="BodyText"/>
              <w:ind w:left="69"/>
              <w:cnfStyle w:val="000000000000" w:firstRow="0" w:lastRow="0" w:firstColumn="0" w:lastColumn="0" w:oddVBand="0" w:evenVBand="0" w:oddHBand="0" w:evenHBand="0" w:firstRowFirstColumn="0" w:firstRowLastColumn="0" w:lastRowFirstColumn="0" w:lastRowLastColumn="0"/>
              <w:rPr>
                <w:color w:val="auto"/>
              </w:rPr>
            </w:pPr>
            <w:r w:rsidRPr="004956BA">
              <w:rPr>
                <w:color w:val="auto"/>
              </w:rPr>
              <w:t>Complete access to all fields with the exception of User data, which is read-only. Reserved just for ESP Advisory Board members.</w:t>
            </w:r>
          </w:p>
        </w:tc>
      </w:tr>
      <w:tr w:rsidR="0060693D" w:rsidRPr="00C96903" w14:paraId="460AA4F2" w14:textId="77777777" w:rsidTr="005F2F3D">
        <w:tc>
          <w:tcPr>
            <w:cnfStyle w:val="001000000000" w:firstRow="0" w:lastRow="0" w:firstColumn="1" w:lastColumn="0" w:oddVBand="0" w:evenVBand="0" w:oddHBand="0" w:evenHBand="0" w:firstRowFirstColumn="0" w:firstRowLastColumn="0" w:lastRowFirstColumn="0" w:lastRowLastColumn="0"/>
            <w:tcW w:w="2952" w:type="dxa"/>
          </w:tcPr>
          <w:p w14:paraId="6F9655AE" w14:textId="77777777" w:rsidR="0060693D" w:rsidRPr="00617538" w:rsidRDefault="0060693D" w:rsidP="008D5B91">
            <w:pPr>
              <w:pStyle w:val="BodyText"/>
              <w:ind w:left="69"/>
              <w:rPr>
                <w:color w:val="auto"/>
              </w:rPr>
            </w:pPr>
            <w:r w:rsidRPr="00617538">
              <w:rPr>
                <w:color w:val="auto"/>
              </w:rPr>
              <w:t>Vendor</w:t>
            </w:r>
          </w:p>
        </w:tc>
        <w:tc>
          <w:tcPr>
            <w:tcW w:w="6398" w:type="dxa"/>
          </w:tcPr>
          <w:p w14:paraId="7561DA8F" w14:textId="4BB77C7A" w:rsidR="0060693D" w:rsidRPr="00617538" w:rsidRDefault="004956BA" w:rsidP="00A619E0">
            <w:pPr>
              <w:pStyle w:val="BodyText"/>
              <w:ind w:left="69"/>
              <w:cnfStyle w:val="000000000000" w:firstRow="0" w:lastRow="0" w:firstColumn="0" w:lastColumn="0" w:oddVBand="0" w:evenVBand="0" w:oddHBand="0" w:evenHBand="0" w:firstRowFirstColumn="0" w:firstRowLastColumn="0" w:lastRowFirstColumn="0" w:lastRowLastColumn="0"/>
              <w:rPr>
                <w:color w:val="auto"/>
              </w:rPr>
            </w:pPr>
            <w:r w:rsidRPr="004956BA">
              <w:rPr>
                <w:color w:val="auto"/>
              </w:rPr>
              <w:t xml:space="preserve">Access to the external portal will be granted to </w:t>
            </w:r>
            <w:proofErr w:type="gramStart"/>
            <w:r w:rsidRPr="004956BA">
              <w:rPr>
                <w:color w:val="auto"/>
              </w:rPr>
              <w:t>authorized</w:t>
            </w:r>
            <w:proofErr w:type="gramEnd"/>
            <w:r w:rsidRPr="004956BA">
              <w:rPr>
                <w:color w:val="auto"/>
              </w:rPr>
              <w:t xml:space="preserve"> parties that supply pump data. Users with this function may generate and modify Quote, Install, Design, Commission, Start, Troubleshoot, and Pull data.</w:t>
            </w:r>
          </w:p>
        </w:tc>
      </w:tr>
      <w:tr w:rsidR="0060693D" w:rsidRPr="00C96903" w14:paraId="17004B3B" w14:textId="77777777" w:rsidTr="005F2F3D">
        <w:tc>
          <w:tcPr>
            <w:cnfStyle w:val="001000000000" w:firstRow="0" w:lastRow="0" w:firstColumn="1" w:lastColumn="0" w:oddVBand="0" w:evenVBand="0" w:oddHBand="0" w:evenHBand="0" w:firstRowFirstColumn="0" w:firstRowLastColumn="0" w:lastRowFirstColumn="0" w:lastRowLastColumn="0"/>
            <w:tcW w:w="2952" w:type="dxa"/>
          </w:tcPr>
          <w:p w14:paraId="2166C1A4" w14:textId="77777777" w:rsidR="0060693D" w:rsidRPr="00617538" w:rsidRDefault="0060693D" w:rsidP="008D5B91">
            <w:pPr>
              <w:pStyle w:val="BodyText"/>
              <w:ind w:left="69"/>
              <w:rPr>
                <w:color w:val="auto"/>
              </w:rPr>
            </w:pPr>
            <w:r w:rsidRPr="00617538">
              <w:rPr>
                <w:color w:val="auto"/>
              </w:rPr>
              <w:t>Administrator</w:t>
            </w:r>
          </w:p>
        </w:tc>
        <w:tc>
          <w:tcPr>
            <w:tcW w:w="6398" w:type="dxa"/>
          </w:tcPr>
          <w:p w14:paraId="7E1F6F5D" w14:textId="00D8CD62" w:rsidR="0060693D" w:rsidRPr="00617538" w:rsidRDefault="0060693D" w:rsidP="004714AF">
            <w:pPr>
              <w:pStyle w:val="BodyText"/>
              <w:ind w:left="69"/>
              <w:cnfStyle w:val="000000000000" w:firstRow="0" w:lastRow="0" w:firstColumn="0" w:lastColumn="0" w:oddVBand="0" w:evenVBand="0" w:oddHBand="0" w:evenHBand="0" w:firstRowFirstColumn="0" w:firstRowLastColumn="0" w:lastRowFirstColumn="0" w:lastRowLastColumn="0"/>
              <w:rPr>
                <w:color w:val="auto"/>
              </w:rPr>
            </w:pPr>
            <w:r>
              <w:rPr>
                <w:color w:val="auto"/>
              </w:rPr>
              <w:t>Read / Write access</w:t>
            </w:r>
            <w:r w:rsidR="006E1C8B">
              <w:rPr>
                <w:color w:val="auto"/>
              </w:rPr>
              <w:t xml:space="preserve"> t</w:t>
            </w:r>
            <w:r w:rsidR="004714AF">
              <w:rPr>
                <w:color w:val="auto"/>
              </w:rPr>
              <w:t>o all fields.</w:t>
            </w:r>
          </w:p>
        </w:tc>
      </w:tr>
    </w:tbl>
    <w:p w14:paraId="3EF2A191" w14:textId="77777777" w:rsidR="0060693D" w:rsidRPr="0060693D" w:rsidRDefault="0060693D" w:rsidP="0060693D">
      <w:pPr>
        <w:pStyle w:val="BodyText"/>
      </w:pPr>
    </w:p>
    <w:p w14:paraId="7E97C4C2" w14:textId="6CD91BDF" w:rsidR="005F2F3D" w:rsidRPr="005F2F3D" w:rsidRDefault="00400F87" w:rsidP="005F2F3D">
      <w:pPr>
        <w:pStyle w:val="Heading3"/>
      </w:pPr>
      <w:r>
        <w:t>Integration Requirements</w:t>
      </w:r>
    </w:p>
    <w:p w14:paraId="73BCA2DF" w14:textId="70B4AFFD" w:rsidR="006A7CAA" w:rsidRDefault="0072333A" w:rsidP="004B527D">
      <w:pPr>
        <w:pStyle w:val="Heading2"/>
        <w:rPr>
          <w:rFonts w:cs="Times New Roman"/>
          <w:bCs w:val="0"/>
          <w:iCs w:val="0"/>
          <w:spacing w:val="0"/>
          <w:sz w:val="20"/>
          <w:szCs w:val="20"/>
        </w:rPr>
      </w:pPr>
      <w:r w:rsidRPr="0072333A">
        <w:rPr>
          <w:rFonts w:cs="Times New Roman"/>
          <w:bCs w:val="0"/>
          <w:iCs w:val="0"/>
          <w:spacing w:val="0"/>
          <w:sz w:val="20"/>
          <w:szCs w:val="20"/>
        </w:rPr>
        <w:t xml:space="preserve">In order to authenticate external and internal users, the ESP system needs </w:t>
      </w:r>
      <w:r w:rsidR="00445CB8">
        <w:rPr>
          <w:rFonts w:cs="Times New Roman"/>
          <w:bCs w:val="0"/>
          <w:iCs w:val="0"/>
          <w:spacing w:val="0"/>
          <w:sz w:val="20"/>
          <w:szCs w:val="20"/>
        </w:rPr>
        <w:t xml:space="preserve">to </w:t>
      </w:r>
      <w:r w:rsidRPr="0072333A">
        <w:rPr>
          <w:rFonts w:cs="Times New Roman"/>
          <w:bCs w:val="0"/>
          <w:iCs w:val="0"/>
          <w:spacing w:val="0"/>
          <w:sz w:val="20"/>
          <w:szCs w:val="20"/>
        </w:rPr>
        <w:t>connect with PingID and Active Directory, respectively. Approximately 18 external users will need separate CNRL AD accounts in order to access the externally accessible PWA. It is anticipated that the accounts will need MFA to access the application interface. The user accounts will stay relatively steady since vendor turnover is limited.</w:t>
      </w:r>
    </w:p>
    <w:p w14:paraId="3C7C0485" w14:textId="101FBE04" w:rsidR="003E5669" w:rsidRPr="005815B1" w:rsidRDefault="005815B1" w:rsidP="003E5669">
      <w:pPr>
        <w:pStyle w:val="BodyText"/>
        <w:ind w:left="0"/>
        <w:rPr>
          <w:u w:val="single"/>
        </w:rPr>
      </w:pPr>
      <w:r>
        <w:rPr>
          <w:u w:val="single"/>
        </w:rPr>
        <w:t>Onboarding External Users</w:t>
      </w:r>
    </w:p>
    <w:p w14:paraId="76D9DA6D" w14:textId="3A4DE91B" w:rsidR="003E5669" w:rsidRDefault="003E5669" w:rsidP="003E5669">
      <w:pPr>
        <w:pStyle w:val="BodyText"/>
        <w:ind w:left="0"/>
      </w:pPr>
      <w:r>
        <w:t>The vendor will be required to contact Shane Wolf and provide Name, Email and Phone number</w:t>
      </w:r>
      <w:r w:rsidR="0072333A">
        <w:t>.</w:t>
      </w:r>
    </w:p>
    <w:p w14:paraId="5768BC29" w14:textId="58C86155" w:rsidR="003E5669" w:rsidRDefault="003E5669" w:rsidP="003E5669">
      <w:pPr>
        <w:pStyle w:val="BodyText"/>
        <w:ind w:left="0"/>
      </w:pPr>
      <w:r>
        <w:t>The BSA will be responsible to onboard each individual using the</w:t>
      </w:r>
      <w:r w:rsidR="00EA3D67">
        <w:t xml:space="preserve"> process defined </w:t>
      </w:r>
      <w:r w:rsidR="0072333A">
        <w:t>below.</w:t>
      </w:r>
    </w:p>
    <w:p w14:paraId="2670DA4F" w14:textId="405D3E3B" w:rsidR="003E5669" w:rsidRDefault="001B5CEB" w:rsidP="003E5669">
      <w:pPr>
        <w:pStyle w:val="BodyText"/>
        <w:ind w:left="0"/>
      </w:pPr>
      <w:r>
        <w:t>T</w:t>
      </w:r>
      <w:r w:rsidR="003E5669">
        <w:t>he vendor accounts will be reviewed every 6 months and inactive accounts will be removed</w:t>
      </w:r>
      <w:r w:rsidR="00FB1A0D">
        <w:t>.</w:t>
      </w:r>
    </w:p>
    <w:p w14:paraId="064E5679" w14:textId="77777777" w:rsidR="00FB1A0D" w:rsidRDefault="00FB1A0D" w:rsidP="00FB1A0D">
      <w:pPr>
        <w:rPr>
          <w:rFonts w:ascii="Calibri" w:hAnsi="Calibri"/>
        </w:rPr>
      </w:pPr>
      <w:r>
        <w:t>To hire a new contractor, follow the steps below:</w:t>
      </w:r>
    </w:p>
    <w:p w14:paraId="06580E57" w14:textId="77777777" w:rsidR="00FB1A0D" w:rsidRDefault="00FB1A0D" w:rsidP="00FB1A0D"/>
    <w:p w14:paraId="7B2AE3C9" w14:textId="77777777" w:rsidR="00FB1A0D" w:rsidRDefault="00FB1A0D" w:rsidP="00FB1A0D">
      <w:pPr>
        <w:numPr>
          <w:ilvl w:val="0"/>
          <w:numId w:val="40"/>
        </w:numPr>
        <w:spacing w:line="240" w:lineRule="auto"/>
      </w:pPr>
      <w:r>
        <w:t xml:space="preserve">Click </w:t>
      </w:r>
      <w:hyperlink r:id="rId21" w:history="1">
        <w:r>
          <w:rPr>
            <w:rStyle w:val="Hyperlink"/>
          </w:rPr>
          <w:t>http://myrequests.cnrl.com/ContractorApproval.aspx</w:t>
        </w:r>
      </w:hyperlink>
    </w:p>
    <w:p w14:paraId="3771A176" w14:textId="77777777" w:rsidR="00FB1A0D" w:rsidRDefault="00FB1A0D" w:rsidP="00FB1A0D">
      <w:pPr>
        <w:rPr>
          <w:color w:val="1F497D"/>
        </w:rPr>
      </w:pPr>
    </w:p>
    <w:p w14:paraId="1D4C070F" w14:textId="77777777" w:rsidR="00FB1A0D" w:rsidRDefault="00FB1A0D" w:rsidP="00FB1A0D">
      <w:pPr>
        <w:numPr>
          <w:ilvl w:val="0"/>
          <w:numId w:val="40"/>
        </w:numPr>
        <w:spacing w:line="240" w:lineRule="auto"/>
      </w:pPr>
      <w:r>
        <w:t>Select New Person</w:t>
      </w:r>
    </w:p>
    <w:p w14:paraId="08B7801A" w14:textId="77777777" w:rsidR="00FB1A0D" w:rsidRDefault="00FB1A0D" w:rsidP="00FB1A0D">
      <w:pPr>
        <w:ind w:left="720"/>
      </w:pPr>
    </w:p>
    <w:p w14:paraId="02BA1B06" w14:textId="17588DE5" w:rsidR="00FB1A0D" w:rsidRDefault="00FB1A0D" w:rsidP="00FB1A0D">
      <w:pPr>
        <w:numPr>
          <w:ilvl w:val="0"/>
          <w:numId w:val="40"/>
        </w:numPr>
        <w:spacing w:line="240" w:lineRule="auto"/>
      </w:pPr>
      <w:r>
        <w:t>Fill out the required fields and click submit. –</w:t>
      </w:r>
      <w:r w:rsidR="0072333A">
        <w:t>&gt;</w:t>
      </w:r>
      <w:r>
        <w:t xml:space="preserve"> Contract type –</w:t>
      </w:r>
      <w:r w:rsidR="0072333A">
        <w:t>&gt;</w:t>
      </w:r>
      <w:r>
        <w:t xml:space="preserve"> </w:t>
      </w:r>
      <w:r w:rsidRPr="0072333A">
        <w:rPr>
          <w:b/>
        </w:rPr>
        <w:t>SLA NO HC</w:t>
      </w:r>
      <w:r w:rsidR="00C22F84">
        <w:t xml:space="preserve"> (existing vendors) or </w:t>
      </w:r>
      <w:r w:rsidR="00C22F84" w:rsidRPr="0072333A">
        <w:rPr>
          <w:b/>
        </w:rPr>
        <w:t>MGSA</w:t>
      </w:r>
      <w:r w:rsidR="00C22F84">
        <w:t xml:space="preserve"> for a new vendor.</w:t>
      </w:r>
    </w:p>
    <w:p w14:paraId="6F37607A" w14:textId="77777777" w:rsidR="0072333A" w:rsidRDefault="0072333A" w:rsidP="0072333A">
      <w:pPr>
        <w:pStyle w:val="ListParagraph"/>
      </w:pPr>
    </w:p>
    <w:p w14:paraId="3B485622" w14:textId="7FC2EEF4" w:rsidR="0072333A" w:rsidRDefault="0072333A" w:rsidP="0072333A">
      <w:pPr>
        <w:numPr>
          <w:ilvl w:val="1"/>
          <w:numId w:val="40"/>
        </w:numPr>
        <w:spacing w:line="240" w:lineRule="auto"/>
      </w:pPr>
      <w:r>
        <w:t>If it is a new vendor, fill out all the requested fields and submit.</w:t>
      </w:r>
    </w:p>
    <w:p w14:paraId="38AB63C9" w14:textId="77777777" w:rsidR="00FB1A0D" w:rsidRDefault="00FB1A0D" w:rsidP="00FB1A0D">
      <w:pPr>
        <w:ind w:left="720"/>
      </w:pPr>
    </w:p>
    <w:p w14:paraId="221FEF1D" w14:textId="51D65C84" w:rsidR="00FB1A0D" w:rsidRDefault="00FB1A0D" w:rsidP="00FB1A0D">
      <w:pPr>
        <w:numPr>
          <w:ilvl w:val="0"/>
          <w:numId w:val="40"/>
        </w:numPr>
        <w:spacing w:line="240" w:lineRule="auto"/>
      </w:pPr>
      <w:r>
        <w:t xml:space="preserve">Approvals will be automatically </w:t>
      </w:r>
      <w:r w:rsidR="0072333A">
        <w:t>be routed to business approvers.</w:t>
      </w:r>
    </w:p>
    <w:p w14:paraId="3E24F4E4" w14:textId="77777777" w:rsidR="00FB1A0D" w:rsidRDefault="00FB1A0D" w:rsidP="00FB1A0D">
      <w:pPr>
        <w:ind w:left="720"/>
      </w:pPr>
    </w:p>
    <w:p w14:paraId="2AD3A200" w14:textId="2FEA22A4" w:rsidR="00FB1A0D" w:rsidRDefault="00FB1A0D" w:rsidP="00FB1A0D">
      <w:pPr>
        <w:numPr>
          <w:ilvl w:val="0"/>
          <w:numId w:val="40"/>
        </w:numPr>
        <w:spacing w:line="240" w:lineRule="auto"/>
      </w:pPr>
      <w:r>
        <w:t xml:space="preserve">After your request has been </w:t>
      </w:r>
      <w:r w:rsidR="00F42C5C">
        <w:t>approved,</w:t>
      </w:r>
      <w:r>
        <w:t xml:space="preserve"> follow steps 6-7</w:t>
      </w:r>
      <w:r w:rsidR="0072333A">
        <w:t>.</w:t>
      </w:r>
    </w:p>
    <w:p w14:paraId="13FAA54E" w14:textId="77777777" w:rsidR="00FB1A0D" w:rsidRDefault="00FB1A0D" w:rsidP="00FB1A0D">
      <w:pPr>
        <w:ind w:left="720"/>
      </w:pPr>
    </w:p>
    <w:p w14:paraId="11A469DF" w14:textId="345BF2C0" w:rsidR="00FB1A0D" w:rsidRDefault="00FB1A0D" w:rsidP="00FB1A0D">
      <w:pPr>
        <w:numPr>
          <w:ilvl w:val="0"/>
          <w:numId w:val="40"/>
        </w:numPr>
        <w:spacing w:line="240" w:lineRule="auto"/>
      </w:pPr>
      <w:r>
        <w:t>Go to your Profile –</w:t>
      </w:r>
      <w:r w:rsidR="00D61062">
        <w:t>&gt;</w:t>
      </w:r>
      <w:r>
        <w:t xml:space="preserve"> Staff –</w:t>
      </w:r>
      <w:r w:rsidR="00D61062">
        <w:t>&gt;</w:t>
      </w:r>
      <w:r>
        <w:t xml:space="preserve"> Provision New/Returning Person</w:t>
      </w:r>
      <w:r w:rsidR="0072333A">
        <w:t>.</w:t>
      </w:r>
    </w:p>
    <w:p w14:paraId="6B7E3CE4" w14:textId="77777777" w:rsidR="00FB1A0D" w:rsidRDefault="00FB1A0D" w:rsidP="00FB1A0D">
      <w:pPr>
        <w:ind w:left="720"/>
      </w:pPr>
    </w:p>
    <w:p w14:paraId="64F2EF76" w14:textId="77777777" w:rsidR="00FB1A0D" w:rsidRDefault="00FB1A0D" w:rsidP="00FB1A0D">
      <w:pPr>
        <w:numPr>
          <w:ilvl w:val="0"/>
          <w:numId w:val="40"/>
        </w:numPr>
        <w:spacing w:line="240" w:lineRule="auto"/>
      </w:pPr>
      <w:r>
        <w:lastRenderedPageBreak/>
        <w:t xml:space="preserve">Search for your Contractor by name. Populate the fields. </w:t>
      </w:r>
    </w:p>
    <w:p w14:paraId="56D96CCA" w14:textId="77777777" w:rsidR="00FB1A0D" w:rsidRDefault="00FB1A0D" w:rsidP="00FB1A0D">
      <w:pPr>
        <w:ind w:left="720"/>
      </w:pPr>
    </w:p>
    <w:p w14:paraId="02F0B43D" w14:textId="0D834B1C" w:rsidR="003E5669" w:rsidRPr="005815B1" w:rsidRDefault="005815B1" w:rsidP="003E5669">
      <w:pPr>
        <w:pStyle w:val="BodyText"/>
        <w:ind w:left="0"/>
        <w:rPr>
          <w:u w:val="single"/>
        </w:rPr>
      </w:pPr>
      <w:r>
        <w:rPr>
          <w:u w:val="single"/>
        </w:rPr>
        <w:t>Offboarding External Users</w:t>
      </w:r>
    </w:p>
    <w:p w14:paraId="319F4019" w14:textId="4687923B" w:rsidR="0097609D" w:rsidRDefault="0097609D" w:rsidP="0097609D">
      <w:pPr>
        <w:pStyle w:val="BodyText"/>
        <w:ind w:left="0"/>
      </w:pPr>
      <w:r>
        <w:t xml:space="preserve">When a Contractor leaves CNRL, you need to email </w:t>
      </w:r>
      <w:hyperlink r:id="rId22" w:history="1">
        <w:r w:rsidR="00FB1A0D" w:rsidRPr="002B45AD">
          <w:rPr>
            <w:rStyle w:val="Hyperlink"/>
          </w:rPr>
          <w:t>ContingentWorkers@cnrl.com</w:t>
        </w:r>
      </w:hyperlink>
      <w:r w:rsidR="00FB1A0D">
        <w:t xml:space="preserve"> </w:t>
      </w:r>
      <w:r>
        <w:t xml:space="preserve">so that we may terminate them in the system. They will continue to have access to our systems until this is completed. </w:t>
      </w:r>
    </w:p>
    <w:p w14:paraId="5A5A2F4F" w14:textId="77777777" w:rsidR="00FB1A0D" w:rsidRDefault="0097609D" w:rsidP="00FB1A0D">
      <w:pPr>
        <w:pStyle w:val="BodyText"/>
        <w:ind w:left="0"/>
      </w:pPr>
      <w:r>
        <w:t>To view your active contractors, click the link below to access the CNRL Active Contractor List report.</w:t>
      </w:r>
    </w:p>
    <w:p w14:paraId="69C81F6F" w14:textId="3282AE01" w:rsidR="0097609D" w:rsidRDefault="006E6971" w:rsidP="00FB1A0D">
      <w:pPr>
        <w:pStyle w:val="BodyText"/>
        <w:ind w:left="0"/>
      </w:pPr>
      <w:hyperlink r:id="rId23" w:history="1">
        <w:r w:rsidR="00FB1A0D">
          <w:rPr>
            <w:rStyle w:val="Hyperlink"/>
          </w:rPr>
          <w:t>Active Contractors</w:t>
        </w:r>
      </w:hyperlink>
    </w:p>
    <w:p w14:paraId="3D6ACC0D" w14:textId="01497AFE" w:rsidR="0097609D" w:rsidRDefault="00FB1A0D" w:rsidP="0097609D">
      <w:pPr>
        <w:pStyle w:val="BodyText"/>
        <w:ind w:left="0"/>
      </w:pPr>
      <w:r w:rsidRPr="00FB1A0D">
        <w:t>You will only see contractors to whom you have been allocated. However, you may export the report and send it through email to anybody who requires access to this information.</w:t>
      </w:r>
    </w:p>
    <w:p w14:paraId="250623C0" w14:textId="23905940" w:rsidR="00400F87" w:rsidRDefault="00B95C83" w:rsidP="004B527D">
      <w:pPr>
        <w:pStyle w:val="Heading2"/>
      </w:pPr>
      <w:r>
        <w:t>Architecture</w:t>
      </w:r>
    </w:p>
    <w:p w14:paraId="5DD04AF4" w14:textId="7B117AD5" w:rsidR="00880E27" w:rsidRDefault="00E839A0" w:rsidP="009E3234">
      <w:pPr>
        <w:pStyle w:val="ListBullet1"/>
        <w:numPr>
          <w:ilvl w:val="0"/>
          <w:numId w:val="0"/>
        </w:numPr>
      </w:pPr>
      <w:r w:rsidRPr="00E839A0">
        <w:t>Both CNRL em</w:t>
      </w:r>
      <w:r w:rsidR="004714AF">
        <w:t xml:space="preserve">ployees and outside vendors </w:t>
      </w:r>
      <w:r w:rsidRPr="00E839A0">
        <w:t>will have access to this custom-built software. I.S. Operations' standard cybersecurity architecture for public-facing web applications serves as the foundation for the application's s</w:t>
      </w:r>
      <w:r>
        <w:t>ecurity, and it is backed by</w:t>
      </w:r>
      <w:r w:rsidRPr="00E839A0">
        <w:t xml:space="preserve"> CNRL's approved cybersecurity design principles.</w:t>
      </w:r>
    </w:p>
    <w:p w14:paraId="02D4D496" w14:textId="08554291" w:rsidR="009B6CF3" w:rsidRPr="00A602DE" w:rsidRDefault="004251F7" w:rsidP="00A602DE">
      <w:pPr>
        <w:pStyle w:val="Heading1"/>
      </w:pPr>
      <w:bookmarkStart w:id="9" w:name="_Toc119392911"/>
      <w:r w:rsidRPr="00A602DE">
        <w:t>Use Cases</w:t>
      </w:r>
      <w:bookmarkEnd w:id="9"/>
    </w:p>
    <w:p w14:paraId="32408257" w14:textId="524E4A59" w:rsidR="00A55082" w:rsidRDefault="00A55082" w:rsidP="00A55082">
      <w:pPr>
        <w:pStyle w:val="Heading2"/>
      </w:pPr>
      <w:r>
        <w:t>1</w:t>
      </w:r>
      <w:r w:rsidR="00394E17">
        <w:t>.0</w:t>
      </w:r>
      <w:r>
        <w:t xml:space="preserve"> - Login</w:t>
      </w:r>
    </w:p>
    <w:tbl>
      <w:tblPr>
        <w:tblStyle w:val="Table"/>
        <w:tblW w:w="9295" w:type="dxa"/>
        <w:tblInd w:w="-5" w:type="dxa"/>
        <w:tblLook w:val="04A0" w:firstRow="1" w:lastRow="0" w:firstColumn="1" w:lastColumn="0" w:noHBand="0" w:noVBand="1"/>
      </w:tblPr>
      <w:tblGrid>
        <w:gridCol w:w="3150"/>
        <w:gridCol w:w="6145"/>
      </w:tblGrid>
      <w:tr w:rsidR="00A55082" w:rsidRPr="00615CF2" w14:paraId="5840CC38" w14:textId="77777777" w:rsidTr="004F2C5F">
        <w:trPr>
          <w:cnfStyle w:val="100000000000" w:firstRow="1" w:lastRow="0" w:firstColumn="0" w:lastColumn="0" w:oddVBand="0" w:evenVBand="0" w:oddHBand="0" w:evenHBand="0" w:firstRowFirstColumn="0" w:firstRowLastColumn="0" w:lastRowFirstColumn="0" w:lastRowLastColumn="0"/>
          <w:tblHeader/>
        </w:trPr>
        <w:tc>
          <w:tcPr>
            <w:tcW w:w="3150" w:type="dxa"/>
          </w:tcPr>
          <w:p w14:paraId="6FD51E57" w14:textId="77777777" w:rsidR="00A55082" w:rsidRPr="00CF3076" w:rsidRDefault="00A55082" w:rsidP="00743280">
            <w:pPr>
              <w:pStyle w:val="TableHeaders"/>
              <w:spacing w:before="72"/>
              <w:rPr>
                <w:b/>
              </w:rPr>
            </w:pPr>
            <w:r w:rsidRPr="00CF3076">
              <w:rPr>
                <w:b/>
              </w:rPr>
              <w:t>Goal</w:t>
            </w:r>
          </w:p>
        </w:tc>
        <w:tc>
          <w:tcPr>
            <w:tcW w:w="6145" w:type="dxa"/>
          </w:tcPr>
          <w:p w14:paraId="5DF9EE88" w14:textId="77777777" w:rsidR="00A55082" w:rsidRPr="00CF3076" w:rsidRDefault="00A55082" w:rsidP="00743280">
            <w:pPr>
              <w:pStyle w:val="TableHeaders"/>
              <w:spacing w:before="72"/>
              <w:rPr>
                <w:b/>
              </w:rPr>
            </w:pPr>
            <w:r>
              <w:rPr>
                <w:b/>
              </w:rPr>
              <w:t>Login</w:t>
            </w:r>
          </w:p>
        </w:tc>
      </w:tr>
      <w:tr w:rsidR="00A55082" w:rsidRPr="00615CF2" w14:paraId="4827B2D4" w14:textId="77777777" w:rsidTr="004F2C5F">
        <w:tc>
          <w:tcPr>
            <w:tcW w:w="3150" w:type="dxa"/>
          </w:tcPr>
          <w:p w14:paraId="48E76100" w14:textId="77777777" w:rsidR="00A55082" w:rsidRPr="00720A31" w:rsidRDefault="00A55082" w:rsidP="00743280">
            <w:pPr>
              <w:rPr>
                <w:sz w:val="18"/>
                <w:szCs w:val="18"/>
              </w:rPr>
            </w:pPr>
            <w:r w:rsidRPr="00720A31">
              <w:rPr>
                <w:sz w:val="18"/>
                <w:szCs w:val="18"/>
              </w:rPr>
              <w:t>Expected Result</w:t>
            </w:r>
          </w:p>
        </w:tc>
        <w:tc>
          <w:tcPr>
            <w:tcW w:w="6145" w:type="dxa"/>
          </w:tcPr>
          <w:p w14:paraId="6F8122FA" w14:textId="77777777" w:rsidR="00A55082" w:rsidRPr="00720A31" w:rsidRDefault="00A55082" w:rsidP="00743280">
            <w:pPr>
              <w:pStyle w:val="TableText"/>
              <w:rPr>
                <w:sz w:val="18"/>
                <w:szCs w:val="18"/>
              </w:rPr>
            </w:pPr>
            <w:r w:rsidRPr="00720A31">
              <w:rPr>
                <w:sz w:val="18"/>
                <w:szCs w:val="18"/>
              </w:rPr>
              <w:t>The solution will use the User’s domain credentials to allow log in</w:t>
            </w:r>
          </w:p>
        </w:tc>
      </w:tr>
      <w:tr w:rsidR="00A55082" w:rsidRPr="00615CF2" w14:paraId="3910BF01" w14:textId="77777777" w:rsidTr="004F2C5F">
        <w:tc>
          <w:tcPr>
            <w:tcW w:w="3150" w:type="dxa"/>
          </w:tcPr>
          <w:p w14:paraId="360438F9" w14:textId="77777777" w:rsidR="00A55082" w:rsidRPr="00720A31" w:rsidRDefault="00A55082" w:rsidP="00743280">
            <w:pPr>
              <w:rPr>
                <w:sz w:val="18"/>
                <w:szCs w:val="18"/>
              </w:rPr>
            </w:pPr>
            <w:r w:rsidRPr="00720A31">
              <w:rPr>
                <w:sz w:val="18"/>
                <w:szCs w:val="18"/>
              </w:rPr>
              <w:t>User Role</w:t>
            </w:r>
          </w:p>
        </w:tc>
        <w:tc>
          <w:tcPr>
            <w:tcW w:w="6145" w:type="dxa"/>
          </w:tcPr>
          <w:p w14:paraId="5B0A66A5" w14:textId="77777777" w:rsidR="00A55082" w:rsidRPr="00720A31" w:rsidRDefault="00A55082" w:rsidP="00743280">
            <w:pPr>
              <w:pStyle w:val="TableText"/>
              <w:rPr>
                <w:sz w:val="18"/>
                <w:szCs w:val="18"/>
              </w:rPr>
            </w:pPr>
            <w:r w:rsidRPr="00720A31">
              <w:rPr>
                <w:sz w:val="18"/>
                <w:szCs w:val="18"/>
              </w:rPr>
              <w:t>Admin, Read and Write, Read Only</w:t>
            </w:r>
          </w:p>
        </w:tc>
      </w:tr>
      <w:tr w:rsidR="00A55082" w:rsidRPr="00615CF2" w14:paraId="2FFED396" w14:textId="77777777" w:rsidTr="004F2C5F">
        <w:tc>
          <w:tcPr>
            <w:tcW w:w="3150" w:type="dxa"/>
          </w:tcPr>
          <w:p w14:paraId="527C54E4" w14:textId="77777777" w:rsidR="00A55082" w:rsidRPr="00720A31" w:rsidRDefault="00A55082" w:rsidP="00743280">
            <w:pPr>
              <w:rPr>
                <w:sz w:val="18"/>
                <w:szCs w:val="18"/>
              </w:rPr>
            </w:pPr>
            <w:r w:rsidRPr="00720A31">
              <w:rPr>
                <w:sz w:val="18"/>
                <w:szCs w:val="18"/>
              </w:rPr>
              <w:t>Pre-conditions</w:t>
            </w:r>
          </w:p>
        </w:tc>
        <w:tc>
          <w:tcPr>
            <w:tcW w:w="6145" w:type="dxa"/>
          </w:tcPr>
          <w:p w14:paraId="06D18C44" w14:textId="77777777" w:rsidR="00A55082" w:rsidRPr="00720A31" w:rsidRDefault="00A55082" w:rsidP="00743280">
            <w:pPr>
              <w:pStyle w:val="TableText"/>
              <w:rPr>
                <w:sz w:val="18"/>
                <w:szCs w:val="18"/>
              </w:rPr>
            </w:pPr>
            <w:r w:rsidRPr="00720A31">
              <w:rPr>
                <w:sz w:val="18"/>
                <w:szCs w:val="18"/>
              </w:rPr>
              <w:t>User has been granted access to the application</w:t>
            </w:r>
          </w:p>
        </w:tc>
      </w:tr>
      <w:tr w:rsidR="00A55082" w:rsidRPr="00615CF2" w14:paraId="306A1104" w14:textId="77777777" w:rsidTr="004F2C5F">
        <w:tc>
          <w:tcPr>
            <w:tcW w:w="3150" w:type="dxa"/>
          </w:tcPr>
          <w:p w14:paraId="5E07F4E3" w14:textId="77777777" w:rsidR="00A55082" w:rsidRPr="00720A31" w:rsidRDefault="00A55082" w:rsidP="00743280">
            <w:pPr>
              <w:rPr>
                <w:sz w:val="18"/>
                <w:szCs w:val="18"/>
              </w:rPr>
            </w:pPr>
            <w:r w:rsidRPr="00720A31">
              <w:rPr>
                <w:sz w:val="18"/>
                <w:szCs w:val="18"/>
              </w:rPr>
              <w:t>Post-conditions</w:t>
            </w:r>
          </w:p>
        </w:tc>
        <w:tc>
          <w:tcPr>
            <w:tcW w:w="6145" w:type="dxa"/>
          </w:tcPr>
          <w:p w14:paraId="724A88AC" w14:textId="77777777" w:rsidR="00A55082" w:rsidRPr="00720A31" w:rsidRDefault="00A55082" w:rsidP="00743280">
            <w:pPr>
              <w:pStyle w:val="TableText"/>
              <w:rPr>
                <w:sz w:val="18"/>
                <w:szCs w:val="18"/>
              </w:rPr>
            </w:pPr>
            <w:r w:rsidRPr="00720A31">
              <w:rPr>
                <w:sz w:val="18"/>
                <w:szCs w:val="18"/>
              </w:rPr>
              <w:t>None</w:t>
            </w:r>
          </w:p>
        </w:tc>
      </w:tr>
      <w:tr w:rsidR="00A55082" w:rsidRPr="00615CF2" w14:paraId="4C03FEC8" w14:textId="77777777" w:rsidTr="004F2C5F">
        <w:tc>
          <w:tcPr>
            <w:tcW w:w="3150" w:type="dxa"/>
          </w:tcPr>
          <w:p w14:paraId="701B9AE5" w14:textId="77777777" w:rsidR="00A55082" w:rsidRPr="00720A31" w:rsidRDefault="00A55082" w:rsidP="00743280">
            <w:pPr>
              <w:rPr>
                <w:sz w:val="18"/>
                <w:szCs w:val="18"/>
              </w:rPr>
            </w:pPr>
            <w:r w:rsidRPr="00720A31">
              <w:rPr>
                <w:sz w:val="18"/>
                <w:szCs w:val="18"/>
              </w:rPr>
              <w:t>Assumptions</w:t>
            </w:r>
          </w:p>
        </w:tc>
        <w:tc>
          <w:tcPr>
            <w:tcW w:w="6145" w:type="dxa"/>
          </w:tcPr>
          <w:p w14:paraId="6E12383A" w14:textId="77777777" w:rsidR="00A55082" w:rsidRPr="00720A31" w:rsidRDefault="00A55082" w:rsidP="00743280">
            <w:pPr>
              <w:pStyle w:val="TableText"/>
              <w:rPr>
                <w:sz w:val="18"/>
                <w:szCs w:val="18"/>
              </w:rPr>
            </w:pPr>
            <w:r w:rsidRPr="00720A31">
              <w:rPr>
                <w:sz w:val="18"/>
                <w:szCs w:val="18"/>
              </w:rPr>
              <w:t>User is an internal CNRL user</w:t>
            </w:r>
          </w:p>
        </w:tc>
      </w:tr>
      <w:tr w:rsidR="00A55082" w:rsidRPr="00615CF2" w14:paraId="06BCA779" w14:textId="77777777" w:rsidTr="004F2C5F">
        <w:tc>
          <w:tcPr>
            <w:tcW w:w="3150" w:type="dxa"/>
          </w:tcPr>
          <w:p w14:paraId="50522648" w14:textId="77777777" w:rsidR="00A55082" w:rsidRPr="00720A31" w:rsidRDefault="00A55082" w:rsidP="00743280">
            <w:pPr>
              <w:rPr>
                <w:sz w:val="18"/>
                <w:szCs w:val="18"/>
              </w:rPr>
            </w:pPr>
            <w:r w:rsidRPr="00720A31">
              <w:rPr>
                <w:sz w:val="18"/>
                <w:szCs w:val="18"/>
              </w:rPr>
              <w:t>Business Rules/Constraints</w:t>
            </w:r>
          </w:p>
        </w:tc>
        <w:tc>
          <w:tcPr>
            <w:tcW w:w="6145" w:type="dxa"/>
          </w:tcPr>
          <w:p w14:paraId="7A937A02" w14:textId="77777777" w:rsidR="00A55082" w:rsidRPr="00720A31" w:rsidRDefault="00A55082" w:rsidP="00743280">
            <w:pPr>
              <w:pStyle w:val="TableText"/>
              <w:rPr>
                <w:sz w:val="18"/>
                <w:szCs w:val="18"/>
              </w:rPr>
            </w:pPr>
            <w:r w:rsidRPr="00720A31">
              <w:rPr>
                <w:sz w:val="18"/>
                <w:szCs w:val="18"/>
              </w:rPr>
              <w:t>None</w:t>
            </w:r>
          </w:p>
        </w:tc>
      </w:tr>
      <w:tr w:rsidR="00A55082" w:rsidRPr="00615CF2" w14:paraId="60726741" w14:textId="77777777" w:rsidTr="004F2C5F">
        <w:tc>
          <w:tcPr>
            <w:tcW w:w="3150" w:type="dxa"/>
          </w:tcPr>
          <w:p w14:paraId="0E719378" w14:textId="77777777" w:rsidR="00A55082" w:rsidRPr="00720A31" w:rsidRDefault="00A55082" w:rsidP="00743280">
            <w:pPr>
              <w:rPr>
                <w:sz w:val="18"/>
                <w:szCs w:val="18"/>
              </w:rPr>
            </w:pPr>
            <w:r w:rsidRPr="00720A31">
              <w:rPr>
                <w:sz w:val="18"/>
                <w:szCs w:val="18"/>
              </w:rPr>
              <w:t>Success Scenario</w:t>
            </w:r>
          </w:p>
        </w:tc>
        <w:tc>
          <w:tcPr>
            <w:tcW w:w="6145" w:type="dxa"/>
          </w:tcPr>
          <w:p w14:paraId="36331326" w14:textId="77777777" w:rsidR="00A55082" w:rsidRPr="00720A31" w:rsidRDefault="00A55082" w:rsidP="00743280">
            <w:pPr>
              <w:pStyle w:val="TableText"/>
              <w:rPr>
                <w:sz w:val="18"/>
                <w:szCs w:val="18"/>
              </w:rPr>
            </w:pPr>
            <w:r w:rsidRPr="00720A31">
              <w:rPr>
                <w:sz w:val="18"/>
                <w:szCs w:val="18"/>
              </w:rPr>
              <w:t>User is able to log in using their network credentials</w:t>
            </w:r>
          </w:p>
        </w:tc>
      </w:tr>
      <w:tr w:rsidR="00A55082" w:rsidRPr="00615CF2" w14:paraId="66A9C200" w14:textId="77777777" w:rsidTr="004F2C5F">
        <w:tc>
          <w:tcPr>
            <w:tcW w:w="3150" w:type="dxa"/>
          </w:tcPr>
          <w:p w14:paraId="1FF00946" w14:textId="77777777" w:rsidR="00A55082" w:rsidRPr="00720A31" w:rsidRDefault="00A55082" w:rsidP="00743280">
            <w:pPr>
              <w:rPr>
                <w:sz w:val="18"/>
                <w:szCs w:val="18"/>
              </w:rPr>
            </w:pPr>
            <w:r w:rsidRPr="00720A31">
              <w:rPr>
                <w:sz w:val="18"/>
                <w:szCs w:val="18"/>
              </w:rPr>
              <w:t>Alternate Scenario</w:t>
            </w:r>
          </w:p>
        </w:tc>
        <w:tc>
          <w:tcPr>
            <w:tcW w:w="6145" w:type="dxa"/>
          </w:tcPr>
          <w:p w14:paraId="56A0820B" w14:textId="77777777" w:rsidR="00A55082" w:rsidRPr="00720A31" w:rsidRDefault="00A55082" w:rsidP="00743280">
            <w:pPr>
              <w:pStyle w:val="TableText"/>
              <w:rPr>
                <w:sz w:val="18"/>
                <w:szCs w:val="18"/>
              </w:rPr>
            </w:pPr>
            <w:r w:rsidRPr="00720A31">
              <w:rPr>
                <w:sz w:val="18"/>
                <w:szCs w:val="18"/>
              </w:rPr>
              <w:t>None</w:t>
            </w:r>
          </w:p>
        </w:tc>
      </w:tr>
      <w:tr w:rsidR="00A55082" w:rsidRPr="00615CF2" w14:paraId="0B8D32E3" w14:textId="77777777" w:rsidTr="004F2C5F">
        <w:tc>
          <w:tcPr>
            <w:tcW w:w="3150" w:type="dxa"/>
          </w:tcPr>
          <w:p w14:paraId="19846A52" w14:textId="77777777" w:rsidR="00A55082" w:rsidRPr="00720A31" w:rsidRDefault="00A55082" w:rsidP="00743280">
            <w:pPr>
              <w:rPr>
                <w:sz w:val="18"/>
                <w:szCs w:val="18"/>
              </w:rPr>
            </w:pPr>
            <w:r w:rsidRPr="00720A31">
              <w:rPr>
                <w:sz w:val="18"/>
                <w:szCs w:val="18"/>
              </w:rPr>
              <w:t>Failure Scenario</w:t>
            </w:r>
          </w:p>
        </w:tc>
        <w:tc>
          <w:tcPr>
            <w:tcW w:w="6145" w:type="dxa"/>
          </w:tcPr>
          <w:p w14:paraId="07EF89FC" w14:textId="77777777" w:rsidR="00A55082" w:rsidRPr="00720A31" w:rsidRDefault="00A55082" w:rsidP="00743280">
            <w:pPr>
              <w:pStyle w:val="TableText"/>
              <w:rPr>
                <w:sz w:val="18"/>
                <w:szCs w:val="18"/>
              </w:rPr>
            </w:pPr>
            <w:r w:rsidRPr="00720A31">
              <w:rPr>
                <w:sz w:val="18"/>
                <w:szCs w:val="18"/>
              </w:rPr>
              <w:t>User is unable to log in</w:t>
            </w:r>
          </w:p>
        </w:tc>
      </w:tr>
      <w:tr w:rsidR="00A55082" w:rsidRPr="00615CF2" w14:paraId="1567DEFC" w14:textId="77777777" w:rsidTr="004F2C5F">
        <w:tc>
          <w:tcPr>
            <w:tcW w:w="3150" w:type="dxa"/>
          </w:tcPr>
          <w:p w14:paraId="42E5D3A1" w14:textId="77777777" w:rsidR="00A55082" w:rsidRPr="00720A31" w:rsidRDefault="00A55082" w:rsidP="00743280">
            <w:pPr>
              <w:rPr>
                <w:sz w:val="18"/>
                <w:szCs w:val="18"/>
              </w:rPr>
            </w:pPr>
            <w:r w:rsidRPr="00720A31">
              <w:rPr>
                <w:sz w:val="18"/>
                <w:szCs w:val="18"/>
              </w:rPr>
              <w:t>External Systems Providing Data</w:t>
            </w:r>
          </w:p>
        </w:tc>
        <w:tc>
          <w:tcPr>
            <w:tcW w:w="6145" w:type="dxa"/>
          </w:tcPr>
          <w:p w14:paraId="05F4A4ED" w14:textId="77777777" w:rsidR="00A55082" w:rsidRPr="00720A31" w:rsidRDefault="00A55082" w:rsidP="00743280">
            <w:pPr>
              <w:pStyle w:val="TableText"/>
              <w:rPr>
                <w:sz w:val="18"/>
                <w:szCs w:val="18"/>
              </w:rPr>
            </w:pPr>
            <w:r w:rsidRPr="00720A31">
              <w:rPr>
                <w:sz w:val="18"/>
                <w:szCs w:val="18"/>
              </w:rPr>
              <w:t>None</w:t>
            </w:r>
          </w:p>
        </w:tc>
      </w:tr>
      <w:tr w:rsidR="00A55082" w:rsidRPr="00615CF2" w14:paraId="5C9D31FC" w14:textId="77777777" w:rsidTr="004F2C5F">
        <w:tc>
          <w:tcPr>
            <w:tcW w:w="3150" w:type="dxa"/>
          </w:tcPr>
          <w:p w14:paraId="4CE21694" w14:textId="77777777" w:rsidR="00A55082" w:rsidRPr="00720A31" w:rsidRDefault="00A55082" w:rsidP="00743280">
            <w:pPr>
              <w:rPr>
                <w:sz w:val="18"/>
                <w:szCs w:val="18"/>
              </w:rPr>
            </w:pPr>
            <w:r w:rsidRPr="00720A31">
              <w:rPr>
                <w:sz w:val="18"/>
                <w:szCs w:val="18"/>
              </w:rPr>
              <w:t>External Systems Receiving Data</w:t>
            </w:r>
          </w:p>
        </w:tc>
        <w:tc>
          <w:tcPr>
            <w:tcW w:w="6145" w:type="dxa"/>
          </w:tcPr>
          <w:p w14:paraId="18890BFA" w14:textId="77777777" w:rsidR="00A55082" w:rsidRPr="00720A31" w:rsidRDefault="00A55082" w:rsidP="00743280">
            <w:pPr>
              <w:pStyle w:val="TableText"/>
              <w:rPr>
                <w:sz w:val="18"/>
                <w:szCs w:val="18"/>
              </w:rPr>
            </w:pPr>
            <w:r w:rsidRPr="00720A31">
              <w:rPr>
                <w:sz w:val="18"/>
                <w:szCs w:val="18"/>
              </w:rPr>
              <w:t>None</w:t>
            </w:r>
          </w:p>
        </w:tc>
      </w:tr>
      <w:tr w:rsidR="00A55082" w:rsidRPr="00615CF2" w14:paraId="05BAC19C" w14:textId="77777777" w:rsidTr="004F2C5F">
        <w:tc>
          <w:tcPr>
            <w:tcW w:w="3150" w:type="dxa"/>
          </w:tcPr>
          <w:p w14:paraId="15938B48" w14:textId="77777777" w:rsidR="00A55082" w:rsidRPr="00720A31" w:rsidRDefault="00A55082" w:rsidP="00743280">
            <w:pPr>
              <w:rPr>
                <w:sz w:val="18"/>
                <w:szCs w:val="18"/>
              </w:rPr>
            </w:pPr>
            <w:r w:rsidRPr="00720A31">
              <w:rPr>
                <w:sz w:val="18"/>
                <w:szCs w:val="18"/>
              </w:rPr>
              <w:t>Programmers Notes</w:t>
            </w:r>
          </w:p>
        </w:tc>
        <w:tc>
          <w:tcPr>
            <w:tcW w:w="6145" w:type="dxa"/>
          </w:tcPr>
          <w:p w14:paraId="585310DD" w14:textId="77777777" w:rsidR="00A55082" w:rsidRPr="00720A31" w:rsidRDefault="00A55082" w:rsidP="00743280">
            <w:pPr>
              <w:pStyle w:val="TableText"/>
              <w:rPr>
                <w:sz w:val="18"/>
                <w:szCs w:val="18"/>
              </w:rPr>
            </w:pPr>
          </w:p>
        </w:tc>
      </w:tr>
    </w:tbl>
    <w:p w14:paraId="0675CCD3" w14:textId="536A69A3" w:rsidR="00A602DE" w:rsidRDefault="002B45A4" w:rsidP="00A602DE">
      <w:pPr>
        <w:pStyle w:val="Heading2"/>
      </w:pPr>
      <w:r>
        <w:t>2</w:t>
      </w:r>
      <w:r w:rsidR="00A602DE">
        <w:t xml:space="preserve">.0 Admin adds </w:t>
      </w:r>
      <w:r w:rsidR="00A328F2">
        <w:t>User</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A602DE" w:rsidRPr="00615CF2" w14:paraId="7F514E74" w14:textId="77777777" w:rsidTr="00743280">
        <w:trPr>
          <w:cnfStyle w:val="100000000000" w:firstRow="1" w:lastRow="0" w:firstColumn="0" w:lastColumn="0" w:oddVBand="0" w:evenVBand="0" w:oddHBand="0" w:evenHBand="0" w:firstRowFirstColumn="0" w:firstRowLastColumn="0" w:lastRowFirstColumn="0" w:lastRowLastColumn="0"/>
          <w:tblHeader/>
        </w:trPr>
        <w:tc>
          <w:tcPr>
            <w:tcW w:w="3150" w:type="dxa"/>
          </w:tcPr>
          <w:p w14:paraId="148C4BF5" w14:textId="77777777" w:rsidR="00A602DE" w:rsidRPr="00CF3076" w:rsidRDefault="00A602DE" w:rsidP="00743280">
            <w:pPr>
              <w:pStyle w:val="TableHeaders"/>
              <w:spacing w:before="72"/>
              <w:rPr>
                <w:b/>
              </w:rPr>
            </w:pPr>
            <w:r w:rsidRPr="00CF3076">
              <w:rPr>
                <w:b/>
              </w:rPr>
              <w:t>Goal</w:t>
            </w:r>
          </w:p>
        </w:tc>
        <w:tc>
          <w:tcPr>
            <w:tcW w:w="6145" w:type="dxa"/>
          </w:tcPr>
          <w:p w14:paraId="654ABD69" w14:textId="77777777" w:rsidR="00A602DE" w:rsidRPr="00CF3076" w:rsidRDefault="00A602DE" w:rsidP="00743280">
            <w:pPr>
              <w:pStyle w:val="TableHeaders"/>
              <w:spacing w:before="72"/>
              <w:rPr>
                <w:b/>
              </w:rPr>
            </w:pPr>
          </w:p>
        </w:tc>
      </w:tr>
      <w:tr w:rsidR="00A602DE" w:rsidRPr="00615CF2" w14:paraId="379D9344" w14:textId="77777777" w:rsidTr="00743280">
        <w:tc>
          <w:tcPr>
            <w:tcW w:w="3150" w:type="dxa"/>
          </w:tcPr>
          <w:p w14:paraId="6D3BB079" w14:textId="77777777" w:rsidR="00A602DE" w:rsidRPr="00615CF2" w:rsidRDefault="00A602DE" w:rsidP="00743280">
            <w:r>
              <w:t>Expected Result</w:t>
            </w:r>
          </w:p>
        </w:tc>
        <w:tc>
          <w:tcPr>
            <w:tcW w:w="6145" w:type="dxa"/>
          </w:tcPr>
          <w:p w14:paraId="25EE075F" w14:textId="4346F000" w:rsidR="00A602DE" w:rsidRPr="00615CF2" w:rsidRDefault="00A328F2" w:rsidP="00A328F2">
            <w:pPr>
              <w:pStyle w:val="TableText"/>
            </w:pPr>
            <w:r>
              <w:t>New User is defined in the system</w:t>
            </w:r>
          </w:p>
        </w:tc>
      </w:tr>
      <w:tr w:rsidR="00A602DE" w:rsidRPr="00615CF2" w14:paraId="5B72CC3D" w14:textId="77777777" w:rsidTr="00743280">
        <w:tc>
          <w:tcPr>
            <w:tcW w:w="3150" w:type="dxa"/>
          </w:tcPr>
          <w:p w14:paraId="332763AE" w14:textId="77777777" w:rsidR="00A602DE" w:rsidRPr="00615CF2" w:rsidRDefault="00A602DE" w:rsidP="00743280">
            <w:r w:rsidRPr="00615CF2">
              <w:t>User Role</w:t>
            </w:r>
          </w:p>
        </w:tc>
        <w:tc>
          <w:tcPr>
            <w:tcW w:w="6145" w:type="dxa"/>
          </w:tcPr>
          <w:p w14:paraId="0927EB19" w14:textId="12503951" w:rsidR="00A602DE" w:rsidRPr="00615CF2" w:rsidRDefault="00A328F2" w:rsidP="00743280">
            <w:pPr>
              <w:pStyle w:val="TableText"/>
            </w:pPr>
            <w:r>
              <w:t>Admin</w:t>
            </w:r>
          </w:p>
        </w:tc>
      </w:tr>
      <w:tr w:rsidR="00A602DE" w:rsidRPr="00615CF2" w14:paraId="55D5CCFF" w14:textId="77777777" w:rsidTr="00743280">
        <w:tc>
          <w:tcPr>
            <w:tcW w:w="3150" w:type="dxa"/>
          </w:tcPr>
          <w:p w14:paraId="5E1215CD" w14:textId="77777777" w:rsidR="00A602DE" w:rsidRPr="00615CF2" w:rsidRDefault="00A602DE" w:rsidP="00743280">
            <w:r w:rsidRPr="00615CF2">
              <w:lastRenderedPageBreak/>
              <w:t>Pre-conditions</w:t>
            </w:r>
          </w:p>
        </w:tc>
        <w:tc>
          <w:tcPr>
            <w:tcW w:w="6145" w:type="dxa"/>
          </w:tcPr>
          <w:p w14:paraId="76DB4AE9" w14:textId="4ED09816" w:rsidR="00A602DE" w:rsidRPr="00615CF2" w:rsidRDefault="00A328F2" w:rsidP="00743280">
            <w:pPr>
              <w:pStyle w:val="TableText"/>
            </w:pPr>
            <w:r>
              <w:t>None</w:t>
            </w:r>
          </w:p>
        </w:tc>
      </w:tr>
      <w:tr w:rsidR="00A602DE" w:rsidRPr="00615CF2" w14:paraId="031DCE23" w14:textId="77777777" w:rsidTr="00743280">
        <w:tc>
          <w:tcPr>
            <w:tcW w:w="3150" w:type="dxa"/>
          </w:tcPr>
          <w:p w14:paraId="06263253" w14:textId="77777777" w:rsidR="00A602DE" w:rsidRPr="00615CF2" w:rsidRDefault="00A602DE" w:rsidP="00743280">
            <w:r w:rsidRPr="00615CF2">
              <w:t>Post-conditions</w:t>
            </w:r>
          </w:p>
        </w:tc>
        <w:tc>
          <w:tcPr>
            <w:tcW w:w="6145" w:type="dxa"/>
          </w:tcPr>
          <w:p w14:paraId="02654BE9" w14:textId="769B5FD4" w:rsidR="00A602DE" w:rsidRPr="00615CF2" w:rsidRDefault="00A328F2" w:rsidP="00743280">
            <w:pPr>
              <w:pStyle w:val="TableText"/>
            </w:pPr>
            <w:r>
              <w:t>None</w:t>
            </w:r>
          </w:p>
        </w:tc>
      </w:tr>
      <w:tr w:rsidR="00A602DE" w:rsidRPr="00615CF2" w14:paraId="5EE366F1" w14:textId="77777777" w:rsidTr="00743280">
        <w:tc>
          <w:tcPr>
            <w:tcW w:w="3150" w:type="dxa"/>
          </w:tcPr>
          <w:p w14:paraId="2979D9CE" w14:textId="77777777" w:rsidR="00A602DE" w:rsidRPr="00615CF2" w:rsidRDefault="00A602DE" w:rsidP="00743280">
            <w:r w:rsidRPr="00615CF2">
              <w:t>Assumptions</w:t>
            </w:r>
          </w:p>
        </w:tc>
        <w:tc>
          <w:tcPr>
            <w:tcW w:w="6145" w:type="dxa"/>
          </w:tcPr>
          <w:p w14:paraId="42A56A14" w14:textId="001D9BE6" w:rsidR="00A602DE" w:rsidRPr="00615CF2" w:rsidRDefault="00A328F2" w:rsidP="00743280">
            <w:pPr>
              <w:pStyle w:val="TableText"/>
            </w:pPr>
            <w:r>
              <w:t>User has CNRL ID and mailbox</w:t>
            </w:r>
          </w:p>
        </w:tc>
      </w:tr>
      <w:tr w:rsidR="00A602DE" w:rsidRPr="00615CF2" w14:paraId="34259B2A" w14:textId="77777777" w:rsidTr="00743280">
        <w:tc>
          <w:tcPr>
            <w:tcW w:w="3150" w:type="dxa"/>
          </w:tcPr>
          <w:p w14:paraId="54F1180C" w14:textId="77777777" w:rsidR="00A602DE" w:rsidRPr="00615CF2" w:rsidRDefault="00A602DE" w:rsidP="00743280">
            <w:r w:rsidRPr="00615CF2">
              <w:t>Business Rules/Constraints</w:t>
            </w:r>
          </w:p>
        </w:tc>
        <w:tc>
          <w:tcPr>
            <w:tcW w:w="6145" w:type="dxa"/>
          </w:tcPr>
          <w:p w14:paraId="40345ECC" w14:textId="2F253B52" w:rsidR="00A602DE" w:rsidRPr="00615CF2" w:rsidRDefault="00A328F2" w:rsidP="00743280">
            <w:pPr>
              <w:pStyle w:val="TableText"/>
            </w:pPr>
            <w:r>
              <w:t>None</w:t>
            </w:r>
          </w:p>
        </w:tc>
      </w:tr>
      <w:tr w:rsidR="00A602DE" w:rsidRPr="00615CF2" w14:paraId="79E27649" w14:textId="77777777" w:rsidTr="00743280">
        <w:tc>
          <w:tcPr>
            <w:tcW w:w="3150" w:type="dxa"/>
          </w:tcPr>
          <w:p w14:paraId="21BE790B" w14:textId="77777777" w:rsidR="00A602DE" w:rsidRPr="00615CF2" w:rsidRDefault="00A602DE" w:rsidP="00743280">
            <w:r w:rsidRPr="00615CF2">
              <w:t>Success Scenario</w:t>
            </w:r>
          </w:p>
        </w:tc>
        <w:tc>
          <w:tcPr>
            <w:tcW w:w="6145" w:type="dxa"/>
          </w:tcPr>
          <w:p w14:paraId="23366C38" w14:textId="7497F641" w:rsidR="00A602DE" w:rsidRPr="00615CF2" w:rsidRDefault="00A328F2" w:rsidP="00743280">
            <w:pPr>
              <w:pStyle w:val="TableText"/>
            </w:pPr>
            <w:r>
              <w:t>New User is set up in the system</w:t>
            </w:r>
          </w:p>
        </w:tc>
      </w:tr>
      <w:tr w:rsidR="00A602DE" w:rsidRPr="00615CF2" w14:paraId="6450CBCA" w14:textId="77777777" w:rsidTr="00743280">
        <w:tc>
          <w:tcPr>
            <w:tcW w:w="3150" w:type="dxa"/>
          </w:tcPr>
          <w:p w14:paraId="7FE0B578" w14:textId="77777777" w:rsidR="00A602DE" w:rsidRPr="00615CF2" w:rsidRDefault="00A602DE" w:rsidP="00743280">
            <w:r w:rsidRPr="00615CF2">
              <w:t>Alternate Scenario</w:t>
            </w:r>
          </w:p>
        </w:tc>
        <w:tc>
          <w:tcPr>
            <w:tcW w:w="6145" w:type="dxa"/>
          </w:tcPr>
          <w:p w14:paraId="6A9EAC9C" w14:textId="7ACA86DB" w:rsidR="00A602DE" w:rsidRPr="00615CF2" w:rsidRDefault="00A328F2" w:rsidP="00743280">
            <w:pPr>
              <w:pStyle w:val="TableText"/>
            </w:pPr>
            <w:r>
              <w:t>None</w:t>
            </w:r>
          </w:p>
        </w:tc>
      </w:tr>
      <w:tr w:rsidR="00A602DE" w:rsidRPr="00615CF2" w14:paraId="14F91DBF" w14:textId="77777777" w:rsidTr="00743280">
        <w:tc>
          <w:tcPr>
            <w:tcW w:w="3150" w:type="dxa"/>
          </w:tcPr>
          <w:p w14:paraId="0AA6EC89" w14:textId="77777777" w:rsidR="00A602DE" w:rsidRPr="00615CF2" w:rsidRDefault="00A602DE" w:rsidP="00743280">
            <w:r w:rsidRPr="00615CF2">
              <w:t>Failure Scenario</w:t>
            </w:r>
          </w:p>
        </w:tc>
        <w:tc>
          <w:tcPr>
            <w:tcW w:w="6145" w:type="dxa"/>
          </w:tcPr>
          <w:p w14:paraId="40CD09AE" w14:textId="093B3B84" w:rsidR="00A602DE" w:rsidRPr="00615CF2" w:rsidRDefault="00A328F2" w:rsidP="00743280">
            <w:pPr>
              <w:pStyle w:val="TableText"/>
            </w:pPr>
            <w:r>
              <w:t>Error message</w:t>
            </w:r>
          </w:p>
        </w:tc>
      </w:tr>
      <w:tr w:rsidR="00A602DE" w:rsidRPr="00615CF2" w14:paraId="4D1376E7" w14:textId="77777777" w:rsidTr="00743280">
        <w:tc>
          <w:tcPr>
            <w:tcW w:w="3150" w:type="dxa"/>
          </w:tcPr>
          <w:p w14:paraId="33F6F171" w14:textId="77777777" w:rsidR="00A602DE" w:rsidRPr="00615CF2" w:rsidRDefault="00A602DE" w:rsidP="00743280">
            <w:r w:rsidRPr="00615CF2">
              <w:t>External Systems Providing Data</w:t>
            </w:r>
          </w:p>
        </w:tc>
        <w:tc>
          <w:tcPr>
            <w:tcW w:w="6145" w:type="dxa"/>
          </w:tcPr>
          <w:p w14:paraId="239959B7" w14:textId="64BC8E76" w:rsidR="00A602DE" w:rsidRPr="00615CF2" w:rsidRDefault="00A328F2" w:rsidP="00743280">
            <w:pPr>
              <w:pStyle w:val="TableText"/>
            </w:pPr>
            <w:r>
              <w:t>None</w:t>
            </w:r>
          </w:p>
        </w:tc>
      </w:tr>
      <w:tr w:rsidR="00A602DE" w:rsidRPr="00615CF2" w14:paraId="429D11BB" w14:textId="77777777" w:rsidTr="00743280">
        <w:tc>
          <w:tcPr>
            <w:tcW w:w="3150" w:type="dxa"/>
          </w:tcPr>
          <w:p w14:paraId="7EC5694F" w14:textId="77777777" w:rsidR="00A602DE" w:rsidRPr="00615CF2" w:rsidRDefault="00A602DE" w:rsidP="00743280">
            <w:r w:rsidRPr="00615CF2">
              <w:t>External Systems Receiving Data</w:t>
            </w:r>
          </w:p>
        </w:tc>
        <w:tc>
          <w:tcPr>
            <w:tcW w:w="6145" w:type="dxa"/>
          </w:tcPr>
          <w:p w14:paraId="76660364" w14:textId="77777777" w:rsidR="00A602DE" w:rsidRPr="00615CF2" w:rsidRDefault="00A602DE" w:rsidP="00743280">
            <w:pPr>
              <w:pStyle w:val="TableText"/>
            </w:pPr>
          </w:p>
        </w:tc>
      </w:tr>
      <w:tr w:rsidR="00A602DE" w:rsidRPr="00615CF2" w14:paraId="72B7C247" w14:textId="77777777" w:rsidTr="00743280">
        <w:tc>
          <w:tcPr>
            <w:tcW w:w="3150" w:type="dxa"/>
          </w:tcPr>
          <w:p w14:paraId="1EBE1D42" w14:textId="77777777" w:rsidR="00A602DE" w:rsidRPr="00615CF2" w:rsidRDefault="00A602DE" w:rsidP="00743280">
            <w:r>
              <w:t>Programmers Notes</w:t>
            </w:r>
          </w:p>
        </w:tc>
        <w:tc>
          <w:tcPr>
            <w:tcW w:w="6145" w:type="dxa"/>
          </w:tcPr>
          <w:p w14:paraId="7E753D25" w14:textId="77777777" w:rsidR="00A602DE" w:rsidRPr="00615CF2" w:rsidRDefault="00A602DE" w:rsidP="00743280">
            <w:pPr>
              <w:pStyle w:val="TableText"/>
            </w:pPr>
          </w:p>
        </w:tc>
      </w:tr>
    </w:tbl>
    <w:p w14:paraId="703F77CB" w14:textId="5E6A8C2E" w:rsidR="00A602DE" w:rsidRDefault="002B45A4" w:rsidP="00A602DE">
      <w:pPr>
        <w:pStyle w:val="Heading2"/>
      </w:pPr>
      <w:r>
        <w:t>3</w:t>
      </w:r>
      <w:r w:rsidR="00A602DE">
        <w:t>.0 SME adds Well</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A602DE" w:rsidRPr="00615CF2" w14:paraId="4819F3BF" w14:textId="77777777" w:rsidTr="00743280">
        <w:trPr>
          <w:cnfStyle w:val="100000000000" w:firstRow="1" w:lastRow="0" w:firstColumn="0" w:lastColumn="0" w:oddVBand="0" w:evenVBand="0" w:oddHBand="0" w:evenHBand="0" w:firstRowFirstColumn="0" w:firstRowLastColumn="0" w:lastRowFirstColumn="0" w:lastRowLastColumn="0"/>
          <w:tblHeader/>
        </w:trPr>
        <w:tc>
          <w:tcPr>
            <w:tcW w:w="3150" w:type="dxa"/>
          </w:tcPr>
          <w:p w14:paraId="391DBDB8" w14:textId="77777777" w:rsidR="00A602DE" w:rsidRPr="00CF3076" w:rsidRDefault="00A602DE" w:rsidP="00743280">
            <w:pPr>
              <w:pStyle w:val="TableHeaders"/>
              <w:spacing w:before="72"/>
              <w:rPr>
                <w:b/>
              </w:rPr>
            </w:pPr>
            <w:r w:rsidRPr="00CF3076">
              <w:rPr>
                <w:b/>
              </w:rPr>
              <w:t>Goal</w:t>
            </w:r>
          </w:p>
        </w:tc>
        <w:tc>
          <w:tcPr>
            <w:tcW w:w="6145" w:type="dxa"/>
          </w:tcPr>
          <w:p w14:paraId="45041156" w14:textId="77777777" w:rsidR="00A602DE" w:rsidRPr="00CF3076" w:rsidRDefault="00A602DE" w:rsidP="00743280">
            <w:pPr>
              <w:pStyle w:val="TableHeaders"/>
              <w:spacing w:before="72"/>
              <w:rPr>
                <w:b/>
              </w:rPr>
            </w:pPr>
          </w:p>
        </w:tc>
      </w:tr>
      <w:tr w:rsidR="00A602DE" w:rsidRPr="00615CF2" w14:paraId="1252A02C" w14:textId="77777777" w:rsidTr="00743280">
        <w:tc>
          <w:tcPr>
            <w:tcW w:w="3150" w:type="dxa"/>
          </w:tcPr>
          <w:p w14:paraId="26A8C89F" w14:textId="77777777" w:rsidR="00A602DE" w:rsidRPr="00615CF2" w:rsidRDefault="00A602DE" w:rsidP="00743280">
            <w:r>
              <w:t>Expected Result</w:t>
            </w:r>
          </w:p>
        </w:tc>
        <w:tc>
          <w:tcPr>
            <w:tcW w:w="6145" w:type="dxa"/>
          </w:tcPr>
          <w:p w14:paraId="34253442" w14:textId="7484D26B" w:rsidR="00A602DE" w:rsidRPr="00615CF2" w:rsidRDefault="00A328F2" w:rsidP="00743280">
            <w:pPr>
              <w:pStyle w:val="TableText"/>
            </w:pPr>
            <w:r>
              <w:t>New Well is defined in the system</w:t>
            </w:r>
          </w:p>
        </w:tc>
      </w:tr>
      <w:tr w:rsidR="00A602DE" w:rsidRPr="00615CF2" w14:paraId="22E9C839" w14:textId="77777777" w:rsidTr="00743280">
        <w:tc>
          <w:tcPr>
            <w:tcW w:w="3150" w:type="dxa"/>
          </w:tcPr>
          <w:p w14:paraId="06D76372" w14:textId="77777777" w:rsidR="00A602DE" w:rsidRPr="00615CF2" w:rsidRDefault="00A602DE" w:rsidP="00743280">
            <w:r w:rsidRPr="00615CF2">
              <w:t>User Role</w:t>
            </w:r>
          </w:p>
        </w:tc>
        <w:tc>
          <w:tcPr>
            <w:tcW w:w="6145" w:type="dxa"/>
          </w:tcPr>
          <w:p w14:paraId="100ECD61" w14:textId="7DDF513B" w:rsidR="00A602DE" w:rsidRPr="00615CF2" w:rsidRDefault="00A328F2" w:rsidP="00743280">
            <w:pPr>
              <w:pStyle w:val="TableText"/>
            </w:pPr>
            <w:r>
              <w:t>SME</w:t>
            </w:r>
          </w:p>
        </w:tc>
      </w:tr>
      <w:tr w:rsidR="00A602DE" w:rsidRPr="00615CF2" w14:paraId="232B2242" w14:textId="77777777" w:rsidTr="00743280">
        <w:tc>
          <w:tcPr>
            <w:tcW w:w="3150" w:type="dxa"/>
          </w:tcPr>
          <w:p w14:paraId="7DB2FF35" w14:textId="77777777" w:rsidR="00A602DE" w:rsidRPr="00615CF2" w:rsidRDefault="00A602DE" w:rsidP="00743280">
            <w:r w:rsidRPr="00615CF2">
              <w:t>Pre-conditions</w:t>
            </w:r>
          </w:p>
        </w:tc>
        <w:tc>
          <w:tcPr>
            <w:tcW w:w="6145" w:type="dxa"/>
          </w:tcPr>
          <w:p w14:paraId="56F57F8D" w14:textId="7E6BF36A" w:rsidR="00A602DE" w:rsidRPr="00615CF2" w:rsidRDefault="00A328F2" w:rsidP="00743280">
            <w:pPr>
              <w:pStyle w:val="TableText"/>
            </w:pPr>
            <w:r>
              <w:t>None</w:t>
            </w:r>
          </w:p>
        </w:tc>
      </w:tr>
      <w:tr w:rsidR="00A602DE" w:rsidRPr="00615CF2" w14:paraId="7562DD44" w14:textId="77777777" w:rsidTr="00743280">
        <w:tc>
          <w:tcPr>
            <w:tcW w:w="3150" w:type="dxa"/>
          </w:tcPr>
          <w:p w14:paraId="48CE163E" w14:textId="77777777" w:rsidR="00A602DE" w:rsidRPr="00615CF2" w:rsidRDefault="00A602DE" w:rsidP="00743280">
            <w:r w:rsidRPr="00615CF2">
              <w:t>Post-conditions</w:t>
            </w:r>
          </w:p>
        </w:tc>
        <w:tc>
          <w:tcPr>
            <w:tcW w:w="6145" w:type="dxa"/>
          </w:tcPr>
          <w:p w14:paraId="25382151" w14:textId="0C6CB4F0" w:rsidR="00A602DE" w:rsidRPr="00615CF2" w:rsidRDefault="00A328F2" w:rsidP="00743280">
            <w:pPr>
              <w:pStyle w:val="TableText"/>
            </w:pPr>
            <w:r>
              <w:t>None</w:t>
            </w:r>
          </w:p>
        </w:tc>
      </w:tr>
      <w:tr w:rsidR="00A602DE" w:rsidRPr="00615CF2" w14:paraId="6E52E067" w14:textId="77777777" w:rsidTr="00743280">
        <w:tc>
          <w:tcPr>
            <w:tcW w:w="3150" w:type="dxa"/>
          </w:tcPr>
          <w:p w14:paraId="6CCF666C" w14:textId="77777777" w:rsidR="00A602DE" w:rsidRPr="00615CF2" w:rsidRDefault="00A602DE" w:rsidP="00743280">
            <w:r w:rsidRPr="00615CF2">
              <w:t>Assumptions</w:t>
            </w:r>
          </w:p>
        </w:tc>
        <w:tc>
          <w:tcPr>
            <w:tcW w:w="6145" w:type="dxa"/>
          </w:tcPr>
          <w:p w14:paraId="6B992CA7" w14:textId="212EAA19" w:rsidR="00A602DE" w:rsidRPr="00615CF2" w:rsidRDefault="00A328F2" w:rsidP="00743280">
            <w:pPr>
              <w:pStyle w:val="TableText"/>
            </w:pPr>
            <w:r>
              <w:t>Well does not already exist</w:t>
            </w:r>
          </w:p>
        </w:tc>
      </w:tr>
      <w:tr w:rsidR="00A602DE" w:rsidRPr="00615CF2" w14:paraId="2B00AE85" w14:textId="77777777" w:rsidTr="00743280">
        <w:tc>
          <w:tcPr>
            <w:tcW w:w="3150" w:type="dxa"/>
          </w:tcPr>
          <w:p w14:paraId="7C77B23F" w14:textId="77777777" w:rsidR="00A602DE" w:rsidRPr="00615CF2" w:rsidRDefault="00A602DE" w:rsidP="00743280">
            <w:r w:rsidRPr="00615CF2">
              <w:t>Business Rules/Constraints</w:t>
            </w:r>
          </w:p>
        </w:tc>
        <w:tc>
          <w:tcPr>
            <w:tcW w:w="6145" w:type="dxa"/>
          </w:tcPr>
          <w:p w14:paraId="16FE0B35" w14:textId="4E6B57B1" w:rsidR="00A602DE" w:rsidRPr="00615CF2" w:rsidRDefault="00A328F2" w:rsidP="00743280">
            <w:pPr>
              <w:pStyle w:val="TableText"/>
            </w:pPr>
            <w:r>
              <w:t>Minimum number of required field are needed</w:t>
            </w:r>
          </w:p>
        </w:tc>
      </w:tr>
      <w:tr w:rsidR="00A602DE" w:rsidRPr="00615CF2" w14:paraId="3F28A374" w14:textId="77777777" w:rsidTr="00743280">
        <w:tc>
          <w:tcPr>
            <w:tcW w:w="3150" w:type="dxa"/>
          </w:tcPr>
          <w:p w14:paraId="5433FBFB" w14:textId="77777777" w:rsidR="00A602DE" w:rsidRPr="00615CF2" w:rsidRDefault="00A602DE" w:rsidP="00743280">
            <w:r w:rsidRPr="00615CF2">
              <w:t>Success Scenario</w:t>
            </w:r>
          </w:p>
        </w:tc>
        <w:tc>
          <w:tcPr>
            <w:tcW w:w="6145" w:type="dxa"/>
          </w:tcPr>
          <w:p w14:paraId="6956B9F4" w14:textId="0AE6BFDA" w:rsidR="00A602DE" w:rsidRPr="00615CF2" w:rsidRDefault="00A328F2" w:rsidP="00743280">
            <w:pPr>
              <w:pStyle w:val="TableText"/>
            </w:pPr>
            <w:r>
              <w:t>Well created in the system</w:t>
            </w:r>
          </w:p>
        </w:tc>
      </w:tr>
      <w:tr w:rsidR="00A602DE" w:rsidRPr="00615CF2" w14:paraId="33BE0BC0" w14:textId="77777777" w:rsidTr="00743280">
        <w:tc>
          <w:tcPr>
            <w:tcW w:w="3150" w:type="dxa"/>
          </w:tcPr>
          <w:p w14:paraId="15135C81" w14:textId="77777777" w:rsidR="00A602DE" w:rsidRPr="00615CF2" w:rsidRDefault="00A602DE" w:rsidP="00743280">
            <w:r w:rsidRPr="00615CF2">
              <w:t>Alternate Scenario</w:t>
            </w:r>
          </w:p>
        </w:tc>
        <w:tc>
          <w:tcPr>
            <w:tcW w:w="6145" w:type="dxa"/>
          </w:tcPr>
          <w:p w14:paraId="22D07FA8" w14:textId="244245EA" w:rsidR="00A602DE" w:rsidRPr="00615CF2" w:rsidRDefault="00A328F2" w:rsidP="00743280">
            <w:pPr>
              <w:pStyle w:val="TableText"/>
            </w:pPr>
            <w:r>
              <w:t>None</w:t>
            </w:r>
          </w:p>
        </w:tc>
      </w:tr>
      <w:tr w:rsidR="00A602DE" w:rsidRPr="00615CF2" w14:paraId="32915372" w14:textId="77777777" w:rsidTr="00743280">
        <w:tc>
          <w:tcPr>
            <w:tcW w:w="3150" w:type="dxa"/>
          </w:tcPr>
          <w:p w14:paraId="1CD595AD" w14:textId="77777777" w:rsidR="00A602DE" w:rsidRPr="00615CF2" w:rsidRDefault="00A602DE" w:rsidP="00743280">
            <w:r w:rsidRPr="00615CF2">
              <w:t>Failure Scenario</w:t>
            </w:r>
          </w:p>
        </w:tc>
        <w:tc>
          <w:tcPr>
            <w:tcW w:w="6145" w:type="dxa"/>
          </w:tcPr>
          <w:p w14:paraId="48DBC7EB" w14:textId="25E1C4EB" w:rsidR="00A602DE" w:rsidRPr="00615CF2" w:rsidRDefault="00A328F2" w:rsidP="00743280">
            <w:pPr>
              <w:pStyle w:val="TableText"/>
            </w:pPr>
            <w:r>
              <w:t>Error Message</w:t>
            </w:r>
          </w:p>
        </w:tc>
      </w:tr>
      <w:tr w:rsidR="00A602DE" w:rsidRPr="00615CF2" w14:paraId="69AF90EE" w14:textId="77777777" w:rsidTr="00743280">
        <w:tc>
          <w:tcPr>
            <w:tcW w:w="3150" w:type="dxa"/>
          </w:tcPr>
          <w:p w14:paraId="0C3B046C" w14:textId="77777777" w:rsidR="00A602DE" w:rsidRPr="00615CF2" w:rsidRDefault="00A602DE" w:rsidP="00743280">
            <w:r w:rsidRPr="00615CF2">
              <w:t>External Systems Providing Data</w:t>
            </w:r>
          </w:p>
        </w:tc>
        <w:tc>
          <w:tcPr>
            <w:tcW w:w="6145" w:type="dxa"/>
          </w:tcPr>
          <w:p w14:paraId="4F256C10" w14:textId="15A345F6" w:rsidR="00A602DE" w:rsidRPr="00615CF2" w:rsidRDefault="00A328F2" w:rsidP="00743280">
            <w:pPr>
              <w:pStyle w:val="TableText"/>
            </w:pPr>
            <w:r>
              <w:t>None</w:t>
            </w:r>
          </w:p>
        </w:tc>
      </w:tr>
      <w:tr w:rsidR="00A602DE" w:rsidRPr="00615CF2" w14:paraId="66831772" w14:textId="77777777" w:rsidTr="00743280">
        <w:tc>
          <w:tcPr>
            <w:tcW w:w="3150" w:type="dxa"/>
          </w:tcPr>
          <w:p w14:paraId="0F57E29D" w14:textId="77777777" w:rsidR="00A602DE" w:rsidRPr="00615CF2" w:rsidRDefault="00A602DE" w:rsidP="00743280">
            <w:r w:rsidRPr="00615CF2">
              <w:t>External Systems Receiving Data</w:t>
            </w:r>
          </w:p>
        </w:tc>
        <w:tc>
          <w:tcPr>
            <w:tcW w:w="6145" w:type="dxa"/>
          </w:tcPr>
          <w:p w14:paraId="399D66F2" w14:textId="2D3AD1F4" w:rsidR="00A602DE" w:rsidRPr="00615CF2" w:rsidRDefault="00A328F2" w:rsidP="00743280">
            <w:pPr>
              <w:pStyle w:val="TableText"/>
            </w:pPr>
            <w:r>
              <w:t>None</w:t>
            </w:r>
          </w:p>
        </w:tc>
      </w:tr>
      <w:tr w:rsidR="00A602DE" w:rsidRPr="00615CF2" w14:paraId="6F35F76B" w14:textId="77777777" w:rsidTr="00743280">
        <w:tc>
          <w:tcPr>
            <w:tcW w:w="3150" w:type="dxa"/>
          </w:tcPr>
          <w:p w14:paraId="4E275FD5" w14:textId="77777777" w:rsidR="00A602DE" w:rsidRPr="00615CF2" w:rsidRDefault="00A602DE" w:rsidP="00743280">
            <w:r>
              <w:t>Programmers Notes</w:t>
            </w:r>
          </w:p>
        </w:tc>
        <w:tc>
          <w:tcPr>
            <w:tcW w:w="6145" w:type="dxa"/>
          </w:tcPr>
          <w:p w14:paraId="57944C0A" w14:textId="77777777" w:rsidR="00A602DE" w:rsidRPr="00615CF2" w:rsidRDefault="00A602DE" w:rsidP="00743280">
            <w:pPr>
              <w:pStyle w:val="TableText"/>
            </w:pPr>
          </w:p>
        </w:tc>
      </w:tr>
    </w:tbl>
    <w:p w14:paraId="4DE388FA" w14:textId="5855B760" w:rsidR="00A602DE" w:rsidRDefault="002B45A4" w:rsidP="00A602DE">
      <w:pPr>
        <w:pStyle w:val="Heading2"/>
      </w:pPr>
      <w:r>
        <w:lastRenderedPageBreak/>
        <w:t>4</w:t>
      </w:r>
      <w:r w:rsidR="00A602DE">
        <w:t>.0 SME adds Pump</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A602DE" w:rsidRPr="00615CF2" w14:paraId="0BF14497" w14:textId="77777777" w:rsidTr="00743280">
        <w:trPr>
          <w:cnfStyle w:val="100000000000" w:firstRow="1" w:lastRow="0" w:firstColumn="0" w:lastColumn="0" w:oddVBand="0" w:evenVBand="0" w:oddHBand="0" w:evenHBand="0" w:firstRowFirstColumn="0" w:firstRowLastColumn="0" w:lastRowFirstColumn="0" w:lastRowLastColumn="0"/>
          <w:tblHeader/>
        </w:trPr>
        <w:tc>
          <w:tcPr>
            <w:tcW w:w="3150" w:type="dxa"/>
          </w:tcPr>
          <w:p w14:paraId="50064243" w14:textId="77777777" w:rsidR="00A602DE" w:rsidRPr="00CF3076" w:rsidRDefault="00A602DE" w:rsidP="00743280">
            <w:pPr>
              <w:pStyle w:val="TableHeaders"/>
              <w:spacing w:before="72"/>
              <w:rPr>
                <w:b/>
              </w:rPr>
            </w:pPr>
            <w:r w:rsidRPr="00CF3076">
              <w:rPr>
                <w:b/>
              </w:rPr>
              <w:t>Goal</w:t>
            </w:r>
          </w:p>
        </w:tc>
        <w:tc>
          <w:tcPr>
            <w:tcW w:w="6145" w:type="dxa"/>
          </w:tcPr>
          <w:p w14:paraId="1B28EBF8" w14:textId="77777777" w:rsidR="00A602DE" w:rsidRPr="00CF3076" w:rsidRDefault="00A602DE" w:rsidP="00743280">
            <w:pPr>
              <w:pStyle w:val="TableHeaders"/>
              <w:spacing w:before="72"/>
              <w:rPr>
                <w:b/>
              </w:rPr>
            </w:pPr>
          </w:p>
        </w:tc>
      </w:tr>
      <w:tr w:rsidR="00A328F2" w:rsidRPr="00615CF2" w14:paraId="2E710026" w14:textId="77777777" w:rsidTr="00743280">
        <w:tc>
          <w:tcPr>
            <w:tcW w:w="3150" w:type="dxa"/>
          </w:tcPr>
          <w:p w14:paraId="41E110E0" w14:textId="77777777" w:rsidR="00A328F2" w:rsidRPr="00615CF2" w:rsidRDefault="00A328F2" w:rsidP="00A328F2">
            <w:r>
              <w:t>Expected Result</w:t>
            </w:r>
          </w:p>
        </w:tc>
        <w:tc>
          <w:tcPr>
            <w:tcW w:w="6145" w:type="dxa"/>
          </w:tcPr>
          <w:p w14:paraId="725127CE" w14:textId="5D5C45D5" w:rsidR="00A328F2" w:rsidRPr="00615CF2" w:rsidRDefault="00A328F2" w:rsidP="00A328F2">
            <w:pPr>
              <w:pStyle w:val="TableText"/>
            </w:pPr>
            <w:r>
              <w:t>New Pump is defined in the system</w:t>
            </w:r>
          </w:p>
        </w:tc>
      </w:tr>
      <w:tr w:rsidR="00A328F2" w:rsidRPr="00615CF2" w14:paraId="07654CED" w14:textId="77777777" w:rsidTr="00743280">
        <w:tc>
          <w:tcPr>
            <w:tcW w:w="3150" w:type="dxa"/>
          </w:tcPr>
          <w:p w14:paraId="401F8473" w14:textId="77777777" w:rsidR="00A328F2" w:rsidRPr="00615CF2" w:rsidRDefault="00A328F2" w:rsidP="00A328F2">
            <w:r w:rsidRPr="00615CF2">
              <w:t>User Role</w:t>
            </w:r>
          </w:p>
        </w:tc>
        <w:tc>
          <w:tcPr>
            <w:tcW w:w="6145" w:type="dxa"/>
          </w:tcPr>
          <w:p w14:paraId="14291708" w14:textId="0CF5E304" w:rsidR="00A328F2" w:rsidRPr="00615CF2" w:rsidRDefault="00A328F2" w:rsidP="00A328F2">
            <w:pPr>
              <w:pStyle w:val="TableText"/>
            </w:pPr>
            <w:r>
              <w:t>SME</w:t>
            </w:r>
          </w:p>
        </w:tc>
      </w:tr>
      <w:tr w:rsidR="00A328F2" w:rsidRPr="00615CF2" w14:paraId="0DEA51BE" w14:textId="77777777" w:rsidTr="00743280">
        <w:tc>
          <w:tcPr>
            <w:tcW w:w="3150" w:type="dxa"/>
          </w:tcPr>
          <w:p w14:paraId="5444CA5B" w14:textId="77777777" w:rsidR="00A328F2" w:rsidRPr="00615CF2" w:rsidRDefault="00A328F2" w:rsidP="00A328F2">
            <w:r w:rsidRPr="00615CF2">
              <w:t>Pre-conditions</w:t>
            </w:r>
          </w:p>
        </w:tc>
        <w:tc>
          <w:tcPr>
            <w:tcW w:w="6145" w:type="dxa"/>
          </w:tcPr>
          <w:p w14:paraId="6E13EFFB" w14:textId="5012D7C9" w:rsidR="00A328F2" w:rsidRPr="00615CF2" w:rsidRDefault="00A328F2" w:rsidP="00A328F2">
            <w:pPr>
              <w:pStyle w:val="TableText"/>
            </w:pPr>
            <w:r>
              <w:t>None</w:t>
            </w:r>
          </w:p>
        </w:tc>
      </w:tr>
      <w:tr w:rsidR="00A328F2" w:rsidRPr="00615CF2" w14:paraId="20C87689" w14:textId="77777777" w:rsidTr="00743280">
        <w:tc>
          <w:tcPr>
            <w:tcW w:w="3150" w:type="dxa"/>
          </w:tcPr>
          <w:p w14:paraId="714EACAE" w14:textId="77777777" w:rsidR="00A328F2" w:rsidRPr="00615CF2" w:rsidRDefault="00A328F2" w:rsidP="00A328F2">
            <w:r w:rsidRPr="00615CF2">
              <w:t>Post-conditions</w:t>
            </w:r>
          </w:p>
        </w:tc>
        <w:tc>
          <w:tcPr>
            <w:tcW w:w="6145" w:type="dxa"/>
          </w:tcPr>
          <w:p w14:paraId="72437410" w14:textId="7DED10DC" w:rsidR="00A328F2" w:rsidRPr="00615CF2" w:rsidRDefault="00A328F2" w:rsidP="00A328F2">
            <w:pPr>
              <w:pStyle w:val="TableText"/>
            </w:pPr>
            <w:r>
              <w:t>None</w:t>
            </w:r>
          </w:p>
        </w:tc>
      </w:tr>
      <w:tr w:rsidR="00A328F2" w:rsidRPr="00615CF2" w14:paraId="2BFC02DA" w14:textId="77777777" w:rsidTr="00743280">
        <w:tc>
          <w:tcPr>
            <w:tcW w:w="3150" w:type="dxa"/>
          </w:tcPr>
          <w:p w14:paraId="45782ED3" w14:textId="77777777" w:rsidR="00A328F2" w:rsidRPr="00615CF2" w:rsidRDefault="00A328F2" w:rsidP="00A328F2">
            <w:r w:rsidRPr="00615CF2">
              <w:t>Assumptions</w:t>
            </w:r>
          </w:p>
        </w:tc>
        <w:tc>
          <w:tcPr>
            <w:tcW w:w="6145" w:type="dxa"/>
          </w:tcPr>
          <w:p w14:paraId="2EA93250" w14:textId="58A91906" w:rsidR="00A328F2" w:rsidRPr="00615CF2" w:rsidRDefault="00A328F2" w:rsidP="00A328F2">
            <w:pPr>
              <w:pStyle w:val="TableText"/>
            </w:pPr>
            <w:r>
              <w:t>Pump does not already exist</w:t>
            </w:r>
          </w:p>
        </w:tc>
      </w:tr>
      <w:tr w:rsidR="00A328F2" w:rsidRPr="00615CF2" w14:paraId="7AF2DD75" w14:textId="77777777" w:rsidTr="00743280">
        <w:tc>
          <w:tcPr>
            <w:tcW w:w="3150" w:type="dxa"/>
          </w:tcPr>
          <w:p w14:paraId="7E062C39" w14:textId="77777777" w:rsidR="00A328F2" w:rsidRPr="00615CF2" w:rsidRDefault="00A328F2" w:rsidP="00A328F2">
            <w:r w:rsidRPr="00615CF2">
              <w:t>Business Rules/Constraints</w:t>
            </w:r>
          </w:p>
        </w:tc>
        <w:tc>
          <w:tcPr>
            <w:tcW w:w="6145" w:type="dxa"/>
          </w:tcPr>
          <w:p w14:paraId="4DDB8E67" w14:textId="1EC60522" w:rsidR="00A328F2" w:rsidRPr="00615CF2" w:rsidRDefault="00A328F2" w:rsidP="00A328F2">
            <w:pPr>
              <w:pStyle w:val="TableText"/>
            </w:pPr>
            <w:r>
              <w:t>Minimum number of required field are needed</w:t>
            </w:r>
          </w:p>
        </w:tc>
      </w:tr>
      <w:tr w:rsidR="00A328F2" w:rsidRPr="00615CF2" w14:paraId="479B62C4" w14:textId="77777777" w:rsidTr="00743280">
        <w:tc>
          <w:tcPr>
            <w:tcW w:w="3150" w:type="dxa"/>
          </w:tcPr>
          <w:p w14:paraId="5226BBC0" w14:textId="77777777" w:rsidR="00A328F2" w:rsidRPr="00615CF2" w:rsidRDefault="00A328F2" w:rsidP="00A328F2">
            <w:r w:rsidRPr="00615CF2">
              <w:t>Success Scenario</w:t>
            </w:r>
          </w:p>
        </w:tc>
        <w:tc>
          <w:tcPr>
            <w:tcW w:w="6145" w:type="dxa"/>
          </w:tcPr>
          <w:p w14:paraId="32FDA478" w14:textId="65577977" w:rsidR="00A328F2" w:rsidRPr="00615CF2" w:rsidRDefault="00A328F2" w:rsidP="00A328F2">
            <w:pPr>
              <w:pStyle w:val="TableText"/>
            </w:pPr>
            <w:r>
              <w:t>Pump created in the system</w:t>
            </w:r>
          </w:p>
        </w:tc>
      </w:tr>
      <w:tr w:rsidR="00A328F2" w:rsidRPr="00615CF2" w14:paraId="1B8A20B9" w14:textId="77777777" w:rsidTr="00743280">
        <w:tc>
          <w:tcPr>
            <w:tcW w:w="3150" w:type="dxa"/>
          </w:tcPr>
          <w:p w14:paraId="2F28C482" w14:textId="77777777" w:rsidR="00A328F2" w:rsidRPr="00615CF2" w:rsidRDefault="00A328F2" w:rsidP="00A328F2">
            <w:r w:rsidRPr="00615CF2">
              <w:t>Alternate Scenario</w:t>
            </w:r>
          </w:p>
        </w:tc>
        <w:tc>
          <w:tcPr>
            <w:tcW w:w="6145" w:type="dxa"/>
          </w:tcPr>
          <w:p w14:paraId="4A0777C2" w14:textId="2ECA3654" w:rsidR="00A328F2" w:rsidRPr="00615CF2" w:rsidRDefault="00A328F2" w:rsidP="00A328F2">
            <w:pPr>
              <w:pStyle w:val="TableText"/>
            </w:pPr>
            <w:r>
              <w:t>None</w:t>
            </w:r>
          </w:p>
        </w:tc>
      </w:tr>
      <w:tr w:rsidR="00A328F2" w:rsidRPr="00615CF2" w14:paraId="601EB656" w14:textId="77777777" w:rsidTr="00743280">
        <w:tc>
          <w:tcPr>
            <w:tcW w:w="3150" w:type="dxa"/>
          </w:tcPr>
          <w:p w14:paraId="1D162B7B" w14:textId="77777777" w:rsidR="00A328F2" w:rsidRPr="00615CF2" w:rsidRDefault="00A328F2" w:rsidP="00A328F2">
            <w:r w:rsidRPr="00615CF2">
              <w:t>Failure Scenario</w:t>
            </w:r>
          </w:p>
        </w:tc>
        <w:tc>
          <w:tcPr>
            <w:tcW w:w="6145" w:type="dxa"/>
          </w:tcPr>
          <w:p w14:paraId="768ED217" w14:textId="1E9313D4" w:rsidR="00A328F2" w:rsidRPr="00615CF2" w:rsidRDefault="00A328F2" w:rsidP="00A328F2">
            <w:pPr>
              <w:pStyle w:val="TableText"/>
            </w:pPr>
            <w:r>
              <w:t>Error Message</w:t>
            </w:r>
          </w:p>
        </w:tc>
      </w:tr>
      <w:tr w:rsidR="00A328F2" w:rsidRPr="00615CF2" w14:paraId="4635A190" w14:textId="77777777" w:rsidTr="00743280">
        <w:tc>
          <w:tcPr>
            <w:tcW w:w="3150" w:type="dxa"/>
          </w:tcPr>
          <w:p w14:paraId="1545F65C" w14:textId="77777777" w:rsidR="00A328F2" w:rsidRPr="00615CF2" w:rsidRDefault="00A328F2" w:rsidP="00A328F2">
            <w:r w:rsidRPr="00615CF2">
              <w:t>External Systems Providing Data</w:t>
            </w:r>
          </w:p>
        </w:tc>
        <w:tc>
          <w:tcPr>
            <w:tcW w:w="6145" w:type="dxa"/>
          </w:tcPr>
          <w:p w14:paraId="3808D73A" w14:textId="0B6C614B" w:rsidR="00A328F2" w:rsidRPr="00615CF2" w:rsidRDefault="00A328F2" w:rsidP="00A328F2">
            <w:pPr>
              <w:pStyle w:val="TableText"/>
            </w:pPr>
            <w:r>
              <w:t>None</w:t>
            </w:r>
          </w:p>
        </w:tc>
      </w:tr>
      <w:tr w:rsidR="00A328F2" w:rsidRPr="00615CF2" w14:paraId="0A985565" w14:textId="77777777" w:rsidTr="00743280">
        <w:tc>
          <w:tcPr>
            <w:tcW w:w="3150" w:type="dxa"/>
          </w:tcPr>
          <w:p w14:paraId="1283F4D2" w14:textId="77777777" w:rsidR="00A328F2" w:rsidRPr="00615CF2" w:rsidRDefault="00A328F2" w:rsidP="00A328F2">
            <w:r w:rsidRPr="00615CF2">
              <w:t>External Systems Receiving Data</w:t>
            </w:r>
          </w:p>
        </w:tc>
        <w:tc>
          <w:tcPr>
            <w:tcW w:w="6145" w:type="dxa"/>
          </w:tcPr>
          <w:p w14:paraId="6B53D828" w14:textId="57DD3357" w:rsidR="00A328F2" w:rsidRPr="00615CF2" w:rsidRDefault="00A328F2" w:rsidP="00A328F2">
            <w:pPr>
              <w:pStyle w:val="TableText"/>
            </w:pPr>
            <w:r>
              <w:t>None</w:t>
            </w:r>
          </w:p>
        </w:tc>
      </w:tr>
      <w:tr w:rsidR="00A328F2" w:rsidRPr="00615CF2" w14:paraId="75C3D6D2" w14:textId="77777777" w:rsidTr="00743280">
        <w:tc>
          <w:tcPr>
            <w:tcW w:w="3150" w:type="dxa"/>
          </w:tcPr>
          <w:p w14:paraId="1110B5AC" w14:textId="77777777" w:rsidR="00A328F2" w:rsidRPr="00615CF2" w:rsidRDefault="00A328F2" w:rsidP="00A328F2">
            <w:r>
              <w:t>Programmers Notes</w:t>
            </w:r>
          </w:p>
        </w:tc>
        <w:tc>
          <w:tcPr>
            <w:tcW w:w="6145" w:type="dxa"/>
          </w:tcPr>
          <w:p w14:paraId="491640E1" w14:textId="77777777" w:rsidR="00A328F2" w:rsidRPr="00615CF2" w:rsidRDefault="00A328F2" w:rsidP="00A328F2">
            <w:pPr>
              <w:pStyle w:val="TableText"/>
            </w:pPr>
          </w:p>
        </w:tc>
      </w:tr>
    </w:tbl>
    <w:p w14:paraId="2D0ABDC2" w14:textId="1116266C" w:rsidR="00A602DE" w:rsidRDefault="002B45A4" w:rsidP="00A602DE">
      <w:pPr>
        <w:pStyle w:val="Heading2"/>
      </w:pPr>
      <w:r>
        <w:t>5</w:t>
      </w:r>
      <w:r w:rsidR="00A602DE">
        <w:t>.0 SME adds Vendor</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A602DE" w:rsidRPr="00615CF2" w14:paraId="29BFF456" w14:textId="77777777" w:rsidTr="00743280">
        <w:trPr>
          <w:cnfStyle w:val="100000000000" w:firstRow="1" w:lastRow="0" w:firstColumn="0" w:lastColumn="0" w:oddVBand="0" w:evenVBand="0" w:oddHBand="0" w:evenHBand="0" w:firstRowFirstColumn="0" w:firstRowLastColumn="0" w:lastRowFirstColumn="0" w:lastRowLastColumn="0"/>
          <w:tblHeader/>
        </w:trPr>
        <w:tc>
          <w:tcPr>
            <w:tcW w:w="3150" w:type="dxa"/>
          </w:tcPr>
          <w:p w14:paraId="6412422D" w14:textId="77777777" w:rsidR="00A602DE" w:rsidRPr="00CF3076" w:rsidRDefault="00A602DE" w:rsidP="00743280">
            <w:pPr>
              <w:pStyle w:val="TableHeaders"/>
              <w:spacing w:before="72"/>
              <w:rPr>
                <w:b/>
              </w:rPr>
            </w:pPr>
            <w:r w:rsidRPr="00CF3076">
              <w:rPr>
                <w:b/>
              </w:rPr>
              <w:t>Goal</w:t>
            </w:r>
          </w:p>
        </w:tc>
        <w:tc>
          <w:tcPr>
            <w:tcW w:w="6145" w:type="dxa"/>
          </w:tcPr>
          <w:p w14:paraId="2B81B315" w14:textId="77777777" w:rsidR="00A602DE" w:rsidRPr="00CF3076" w:rsidRDefault="00A602DE" w:rsidP="00743280">
            <w:pPr>
              <w:pStyle w:val="TableHeaders"/>
              <w:spacing w:before="72"/>
              <w:rPr>
                <w:b/>
              </w:rPr>
            </w:pPr>
          </w:p>
        </w:tc>
      </w:tr>
      <w:tr w:rsidR="00A328F2" w:rsidRPr="00615CF2" w14:paraId="02BF4AE1" w14:textId="77777777" w:rsidTr="00743280">
        <w:tc>
          <w:tcPr>
            <w:tcW w:w="3150" w:type="dxa"/>
          </w:tcPr>
          <w:p w14:paraId="440D5A90" w14:textId="77777777" w:rsidR="00A328F2" w:rsidRPr="00615CF2" w:rsidRDefault="00A328F2" w:rsidP="00A328F2">
            <w:r>
              <w:t>Expected Result</w:t>
            </w:r>
          </w:p>
        </w:tc>
        <w:tc>
          <w:tcPr>
            <w:tcW w:w="6145" w:type="dxa"/>
          </w:tcPr>
          <w:p w14:paraId="4F581F8D" w14:textId="4962EBA6" w:rsidR="00A328F2" w:rsidRPr="00615CF2" w:rsidRDefault="0001348A" w:rsidP="00A328F2">
            <w:pPr>
              <w:pStyle w:val="TableText"/>
            </w:pPr>
            <w:r>
              <w:t>New company</w:t>
            </w:r>
            <w:r w:rsidR="00A328F2">
              <w:t xml:space="preserve"> is defined in the system</w:t>
            </w:r>
          </w:p>
        </w:tc>
      </w:tr>
      <w:tr w:rsidR="00A328F2" w:rsidRPr="00615CF2" w14:paraId="678F9BA9" w14:textId="77777777" w:rsidTr="00743280">
        <w:tc>
          <w:tcPr>
            <w:tcW w:w="3150" w:type="dxa"/>
          </w:tcPr>
          <w:p w14:paraId="7FA8475E" w14:textId="77777777" w:rsidR="00A328F2" w:rsidRPr="00615CF2" w:rsidRDefault="00A328F2" w:rsidP="00A328F2">
            <w:r w:rsidRPr="00615CF2">
              <w:t>User Role</w:t>
            </w:r>
          </w:p>
        </w:tc>
        <w:tc>
          <w:tcPr>
            <w:tcW w:w="6145" w:type="dxa"/>
          </w:tcPr>
          <w:p w14:paraId="75C6D2BD" w14:textId="66472D37" w:rsidR="00A328F2" w:rsidRPr="00615CF2" w:rsidRDefault="00A328F2" w:rsidP="00A328F2">
            <w:pPr>
              <w:pStyle w:val="TableText"/>
            </w:pPr>
            <w:r>
              <w:t>SME</w:t>
            </w:r>
          </w:p>
        </w:tc>
      </w:tr>
      <w:tr w:rsidR="00A328F2" w:rsidRPr="00615CF2" w14:paraId="6E305A8F" w14:textId="77777777" w:rsidTr="00743280">
        <w:tc>
          <w:tcPr>
            <w:tcW w:w="3150" w:type="dxa"/>
          </w:tcPr>
          <w:p w14:paraId="0B539E1B" w14:textId="77777777" w:rsidR="00A328F2" w:rsidRPr="00615CF2" w:rsidRDefault="00A328F2" w:rsidP="00A328F2">
            <w:r w:rsidRPr="00615CF2">
              <w:t>Pre-conditions</w:t>
            </w:r>
          </w:p>
        </w:tc>
        <w:tc>
          <w:tcPr>
            <w:tcW w:w="6145" w:type="dxa"/>
          </w:tcPr>
          <w:p w14:paraId="21E52104" w14:textId="35ADBB6B" w:rsidR="00A328F2" w:rsidRPr="00615CF2" w:rsidRDefault="0001348A" w:rsidP="00A328F2">
            <w:pPr>
              <w:pStyle w:val="TableText"/>
            </w:pPr>
            <w:r>
              <w:t>Each vendor will have a unique ID</w:t>
            </w:r>
          </w:p>
        </w:tc>
      </w:tr>
      <w:tr w:rsidR="00A328F2" w:rsidRPr="00615CF2" w14:paraId="2A382A44" w14:textId="77777777" w:rsidTr="00743280">
        <w:tc>
          <w:tcPr>
            <w:tcW w:w="3150" w:type="dxa"/>
          </w:tcPr>
          <w:p w14:paraId="500F246C" w14:textId="77777777" w:rsidR="00A328F2" w:rsidRPr="00615CF2" w:rsidRDefault="00A328F2" w:rsidP="00A328F2">
            <w:r w:rsidRPr="00615CF2">
              <w:t>Post-conditions</w:t>
            </w:r>
          </w:p>
        </w:tc>
        <w:tc>
          <w:tcPr>
            <w:tcW w:w="6145" w:type="dxa"/>
          </w:tcPr>
          <w:p w14:paraId="6FF52277" w14:textId="034EF7F4" w:rsidR="00A328F2" w:rsidRPr="00615CF2" w:rsidRDefault="00A328F2" w:rsidP="00A328F2">
            <w:pPr>
              <w:pStyle w:val="TableText"/>
            </w:pPr>
            <w:r>
              <w:t>None</w:t>
            </w:r>
          </w:p>
        </w:tc>
      </w:tr>
      <w:tr w:rsidR="00A328F2" w:rsidRPr="00615CF2" w14:paraId="53CD168F" w14:textId="77777777" w:rsidTr="00743280">
        <w:tc>
          <w:tcPr>
            <w:tcW w:w="3150" w:type="dxa"/>
          </w:tcPr>
          <w:p w14:paraId="47BA3012" w14:textId="77777777" w:rsidR="00A328F2" w:rsidRPr="00615CF2" w:rsidRDefault="00A328F2" w:rsidP="00A328F2">
            <w:r w:rsidRPr="00615CF2">
              <w:t>Assumptions</w:t>
            </w:r>
          </w:p>
        </w:tc>
        <w:tc>
          <w:tcPr>
            <w:tcW w:w="6145" w:type="dxa"/>
          </w:tcPr>
          <w:p w14:paraId="4CD2F350" w14:textId="6505D0F9" w:rsidR="00A328F2" w:rsidRPr="00615CF2" w:rsidRDefault="00A328F2" w:rsidP="00A328F2">
            <w:pPr>
              <w:pStyle w:val="TableText"/>
            </w:pPr>
            <w:r>
              <w:t>Vendor does not already exist</w:t>
            </w:r>
          </w:p>
        </w:tc>
      </w:tr>
      <w:tr w:rsidR="00A328F2" w:rsidRPr="00615CF2" w14:paraId="6EB99550" w14:textId="77777777" w:rsidTr="00743280">
        <w:tc>
          <w:tcPr>
            <w:tcW w:w="3150" w:type="dxa"/>
          </w:tcPr>
          <w:p w14:paraId="7DE74543" w14:textId="77777777" w:rsidR="00A328F2" w:rsidRPr="00615CF2" w:rsidRDefault="00A328F2" w:rsidP="00A328F2">
            <w:r w:rsidRPr="00615CF2">
              <w:t>Business Rules/Constraints</w:t>
            </w:r>
          </w:p>
        </w:tc>
        <w:tc>
          <w:tcPr>
            <w:tcW w:w="6145" w:type="dxa"/>
          </w:tcPr>
          <w:p w14:paraId="2C5908F6" w14:textId="78E5E507" w:rsidR="00A328F2" w:rsidRPr="00615CF2" w:rsidRDefault="00A328F2" w:rsidP="00A328F2">
            <w:pPr>
              <w:pStyle w:val="TableText"/>
            </w:pPr>
            <w:r>
              <w:t>Minimum number of required field are needed</w:t>
            </w:r>
          </w:p>
        </w:tc>
      </w:tr>
      <w:tr w:rsidR="00A328F2" w:rsidRPr="00615CF2" w14:paraId="058A249E" w14:textId="77777777" w:rsidTr="00743280">
        <w:tc>
          <w:tcPr>
            <w:tcW w:w="3150" w:type="dxa"/>
          </w:tcPr>
          <w:p w14:paraId="60A216FF" w14:textId="77777777" w:rsidR="00A328F2" w:rsidRPr="00615CF2" w:rsidRDefault="00A328F2" w:rsidP="00A328F2">
            <w:r w:rsidRPr="00615CF2">
              <w:t>Success Scenario</w:t>
            </w:r>
          </w:p>
        </w:tc>
        <w:tc>
          <w:tcPr>
            <w:tcW w:w="6145" w:type="dxa"/>
          </w:tcPr>
          <w:p w14:paraId="45591512" w14:textId="7E90E0E5" w:rsidR="00A328F2" w:rsidRPr="00615CF2" w:rsidRDefault="00A328F2" w:rsidP="00A328F2">
            <w:pPr>
              <w:pStyle w:val="TableText"/>
            </w:pPr>
            <w:r>
              <w:t>Vendor created in the system</w:t>
            </w:r>
          </w:p>
        </w:tc>
      </w:tr>
      <w:tr w:rsidR="00A328F2" w:rsidRPr="00615CF2" w14:paraId="56663EC5" w14:textId="77777777" w:rsidTr="00743280">
        <w:tc>
          <w:tcPr>
            <w:tcW w:w="3150" w:type="dxa"/>
          </w:tcPr>
          <w:p w14:paraId="1FAB630B" w14:textId="77777777" w:rsidR="00A328F2" w:rsidRPr="00615CF2" w:rsidRDefault="00A328F2" w:rsidP="00A328F2">
            <w:r w:rsidRPr="00615CF2">
              <w:t>Alternate Scenario</w:t>
            </w:r>
          </w:p>
        </w:tc>
        <w:tc>
          <w:tcPr>
            <w:tcW w:w="6145" w:type="dxa"/>
          </w:tcPr>
          <w:p w14:paraId="0D0365D4" w14:textId="0721782D" w:rsidR="00A328F2" w:rsidRPr="00615CF2" w:rsidRDefault="00A328F2" w:rsidP="00A328F2">
            <w:pPr>
              <w:pStyle w:val="TableText"/>
            </w:pPr>
            <w:r>
              <w:t>None</w:t>
            </w:r>
          </w:p>
        </w:tc>
      </w:tr>
      <w:tr w:rsidR="00A328F2" w:rsidRPr="00615CF2" w14:paraId="1A1974A6" w14:textId="77777777" w:rsidTr="00743280">
        <w:tc>
          <w:tcPr>
            <w:tcW w:w="3150" w:type="dxa"/>
          </w:tcPr>
          <w:p w14:paraId="2B82F3B8" w14:textId="77777777" w:rsidR="00A328F2" w:rsidRPr="00615CF2" w:rsidRDefault="00A328F2" w:rsidP="00A328F2">
            <w:r w:rsidRPr="00615CF2">
              <w:t>Failure Scenario</w:t>
            </w:r>
          </w:p>
        </w:tc>
        <w:tc>
          <w:tcPr>
            <w:tcW w:w="6145" w:type="dxa"/>
          </w:tcPr>
          <w:p w14:paraId="59CC9FC0" w14:textId="2A0C107E" w:rsidR="00A328F2" w:rsidRPr="00615CF2" w:rsidRDefault="00A328F2" w:rsidP="00A328F2">
            <w:pPr>
              <w:pStyle w:val="TableText"/>
            </w:pPr>
            <w:r>
              <w:t>Error Message</w:t>
            </w:r>
          </w:p>
        </w:tc>
      </w:tr>
      <w:tr w:rsidR="00A328F2" w:rsidRPr="00615CF2" w14:paraId="1EFEA16B" w14:textId="77777777" w:rsidTr="00743280">
        <w:tc>
          <w:tcPr>
            <w:tcW w:w="3150" w:type="dxa"/>
          </w:tcPr>
          <w:p w14:paraId="5D9CCD5C" w14:textId="77777777" w:rsidR="00A328F2" w:rsidRPr="00615CF2" w:rsidRDefault="00A328F2" w:rsidP="00A328F2">
            <w:r w:rsidRPr="00615CF2">
              <w:t>External Systems Providing Data</w:t>
            </w:r>
          </w:p>
        </w:tc>
        <w:tc>
          <w:tcPr>
            <w:tcW w:w="6145" w:type="dxa"/>
          </w:tcPr>
          <w:p w14:paraId="637F2015" w14:textId="2BE189D1" w:rsidR="00A328F2" w:rsidRPr="00615CF2" w:rsidRDefault="00A328F2" w:rsidP="00A328F2">
            <w:pPr>
              <w:pStyle w:val="TableText"/>
            </w:pPr>
            <w:r>
              <w:t>None</w:t>
            </w:r>
          </w:p>
        </w:tc>
      </w:tr>
      <w:tr w:rsidR="00A328F2" w:rsidRPr="00615CF2" w14:paraId="43643E37" w14:textId="77777777" w:rsidTr="00743280">
        <w:tc>
          <w:tcPr>
            <w:tcW w:w="3150" w:type="dxa"/>
          </w:tcPr>
          <w:p w14:paraId="29834CE8" w14:textId="77777777" w:rsidR="00A328F2" w:rsidRPr="00615CF2" w:rsidRDefault="00A328F2" w:rsidP="00A328F2">
            <w:r w:rsidRPr="00615CF2">
              <w:t>External Systems Receiving Data</w:t>
            </w:r>
          </w:p>
        </w:tc>
        <w:tc>
          <w:tcPr>
            <w:tcW w:w="6145" w:type="dxa"/>
          </w:tcPr>
          <w:p w14:paraId="2D2A1B40" w14:textId="0670DAD1" w:rsidR="00A328F2" w:rsidRPr="00615CF2" w:rsidRDefault="00A328F2" w:rsidP="00A328F2">
            <w:pPr>
              <w:pStyle w:val="TableText"/>
            </w:pPr>
            <w:r>
              <w:t>None</w:t>
            </w:r>
          </w:p>
        </w:tc>
      </w:tr>
      <w:tr w:rsidR="00A328F2" w:rsidRPr="00615CF2" w14:paraId="0DB59EFC" w14:textId="77777777" w:rsidTr="00743280">
        <w:tc>
          <w:tcPr>
            <w:tcW w:w="3150" w:type="dxa"/>
          </w:tcPr>
          <w:p w14:paraId="77B3A742" w14:textId="77777777" w:rsidR="00A328F2" w:rsidRPr="00615CF2" w:rsidRDefault="00A328F2" w:rsidP="00A328F2">
            <w:r>
              <w:lastRenderedPageBreak/>
              <w:t>Programmers Notes</w:t>
            </w:r>
          </w:p>
        </w:tc>
        <w:tc>
          <w:tcPr>
            <w:tcW w:w="6145" w:type="dxa"/>
          </w:tcPr>
          <w:p w14:paraId="498C3782" w14:textId="77777777" w:rsidR="00A328F2" w:rsidRDefault="00A328F2" w:rsidP="00A328F2">
            <w:pPr>
              <w:pStyle w:val="TableText"/>
            </w:pPr>
          </w:p>
          <w:p w14:paraId="422482AB" w14:textId="1E5F4FFC" w:rsidR="00194C8B" w:rsidRPr="00615CF2" w:rsidRDefault="00194C8B" w:rsidP="00A328F2">
            <w:pPr>
              <w:pStyle w:val="TableText"/>
            </w:pPr>
          </w:p>
        </w:tc>
      </w:tr>
    </w:tbl>
    <w:p w14:paraId="74C839A2" w14:textId="10BF766B" w:rsidR="00394E17" w:rsidRDefault="002B45A4" w:rsidP="00394E17">
      <w:pPr>
        <w:pStyle w:val="Heading2"/>
      </w:pPr>
      <w:r>
        <w:t>6</w:t>
      </w:r>
      <w:r w:rsidR="004B77C1">
        <w:t>.0 SME updates</w:t>
      </w:r>
      <w:r w:rsidR="00394E17">
        <w:t xml:space="preserve"> Pump</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394E17" w:rsidRPr="00615CF2" w14:paraId="0CE74A55" w14:textId="77777777" w:rsidTr="00451468">
        <w:trPr>
          <w:cnfStyle w:val="100000000000" w:firstRow="1" w:lastRow="0" w:firstColumn="0" w:lastColumn="0" w:oddVBand="0" w:evenVBand="0" w:oddHBand="0" w:evenHBand="0" w:firstRowFirstColumn="0" w:firstRowLastColumn="0" w:lastRowFirstColumn="0" w:lastRowLastColumn="0"/>
          <w:tblHeader/>
        </w:trPr>
        <w:tc>
          <w:tcPr>
            <w:tcW w:w="3150" w:type="dxa"/>
          </w:tcPr>
          <w:p w14:paraId="4057F8E8" w14:textId="77777777" w:rsidR="00394E17" w:rsidRPr="00CF3076" w:rsidRDefault="00394E17" w:rsidP="00451468">
            <w:pPr>
              <w:pStyle w:val="TableHeaders"/>
              <w:spacing w:before="72"/>
              <w:rPr>
                <w:b/>
              </w:rPr>
            </w:pPr>
            <w:r w:rsidRPr="00CF3076">
              <w:rPr>
                <w:b/>
              </w:rPr>
              <w:t>Goal</w:t>
            </w:r>
          </w:p>
        </w:tc>
        <w:tc>
          <w:tcPr>
            <w:tcW w:w="6145" w:type="dxa"/>
          </w:tcPr>
          <w:p w14:paraId="09F4BC45" w14:textId="77777777" w:rsidR="00394E17" w:rsidRPr="00CF3076" w:rsidRDefault="00394E17" w:rsidP="00451468">
            <w:pPr>
              <w:pStyle w:val="TableHeaders"/>
              <w:spacing w:before="72"/>
              <w:rPr>
                <w:b/>
              </w:rPr>
            </w:pPr>
          </w:p>
        </w:tc>
      </w:tr>
      <w:tr w:rsidR="00394E17" w:rsidRPr="00615CF2" w14:paraId="11487344" w14:textId="77777777" w:rsidTr="00451468">
        <w:tc>
          <w:tcPr>
            <w:tcW w:w="3150" w:type="dxa"/>
          </w:tcPr>
          <w:p w14:paraId="201B5940" w14:textId="77777777" w:rsidR="00394E17" w:rsidRPr="00615CF2" w:rsidRDefault="00394E17" w:rsidP="00451468">
            <w:r>
              <w:t>Expected Result</w:t>
            </w:r>
          </w:p>
        </w:tc>
        <w:tc>
          <w:tcPr>
            <w:tcW w:w="6145" w:type="dxa"/>
          </w:tcPr>
          <w:p w14:paraId="543BB2D5" w14:textId="77777777" w:rsidR="00394E17" w:rsidRPr="00615CF2" w:rsidRDefault="00394E17" w:rsidP="00451468">
            <w:pPr>
              <w:pStyle w:val="TableText"/>
            </w:pPr>
            <w:r>
              <w:t>Pump details displayed in data viewer based on selection criteria</w:t>
            </w:r>
          </w:p>
        </w:tc>
      </w:tr>
      <w:tr w:rsidR="00394E17" w:rsidRPr="00615CF2" w14:paraId="40BC12A5" w14:textId="77777777" w:rsidTr="00451468">
        <w:tc>
          <w:tcPr>
            <w:tcW w:w="3150" w:type="dxa"/>
          </w:tcPr>
          <w:p w14:paraId="237AC209" w14:textId="77777777" w:rsidR="00394E17" w:rsidRPr="00615CF2" w:rsidRDefault="00394E17" w:rsidP="00451468">
            <w:r w:rsidRPr="00615CF2">
              <w:t>User Role</w:t>
            </w:r>
          </w:p>
        </w:tc>
        <w:tc>
          <w:tcPr>
            <w:tcW w:w="6145" w:type="dxa"/>
          </w:tcPr>
          <w:p w14:paraId="37728DF0" w14:textId="77777777" w:rsidR="00394E17" w:rsidRPr="00615CF2" w:rsidRDefault="00394E17" w:rsidP="00451468">
            <w:pPr>
              <w:pStyle w:val="TableText"/>
            </w:pPr>
            <w:r>
              <w:t>SME</w:t>
            </w:r>
          </w:p>
        </w:tc>
      </w:tr>
      <w:tr w:rsidR="00394E17" w:rsidRPr="00615CF2" w14:paraId="14BBED0F" w14:textId="77777777" w:rsidTr="00451468">
        <w:tc>
          <w:tcPr>
            <w:tcW w:w="3150" w:type="dxa"/>
          </w:tcPr>
          <w:p w14:paraId="0A241159" w14:textId="77777777" w:rsidR="00394E17" w:rsidRPr="00615CF2" w:rsidRDefault="00394E17" w:rsidP="00451468">
            <w:r w:rsidRPr="00615CF2">
              <w:t>Pre-conditions</w:t>
            </w:r>
          </w:p>
        </w:tc>
        <w:tc>
          <w:tcPr>
            <w:tcW w:w="6145" w:type="dxa"/>
          </w:tcPr>
          <w:p w14:paraId="24BA28CC" w14:textId="77777777" w:rsidR="00394E17" w:rsidRPr="00615CF2" w:rsidRDefault="00394E17" w:rsidP="00451468">
            <w:pPr>
              <w:pStyle w:val="TableText"/>
            </w:pPr>
            <w:r>
              <w:t>None</w:t>
            </w:r>
          </w:p>
        </w:tc>
      </w:tr>
      <w:tr w:rsidR="00394E17" w:rsidRPr="00615CF2" w14:paraId="5A4B04B1" w14:textId="77777777" w:rsidTr="00451468">
        <w:tc>
          <w:tcPr>
            <w:tcW w:w="3150" w:type="dxa"/>
          </w:tcPr>
          <w:p w14:paraId="08820EDA" w14:textId="77777777" w:rsidR="00394E17" w:rsidRPr="00615CF2" w:rsidRDefault="00394E17" w:rsidP="00451468">
            <w:r w:rsidRPr="00615CF2">
              <w:t>Post-conditions</w:t>
            </w:r>
          </w:p>
        </w:tc>
        <w:tc>
          <w:tcPr>
            <w:tcW w:w="6145" w:type="dxa"/>
          </w:tcPr>
          <w:p w14:paraId="00806FBB" w14:textId="77777777" w:rsidR="00394E17" w:rsidRPr="00615CF2" w:rsidRDefault="00394E17" w:rsidP="00451468">
            <w:pPr>
              <w:pStyle w:val="TableText"/>
            </w:pPr>
            <w:r>
              <w:t>None</w:t>
            </w:r>
          </w:p>
        </w:tc>
      </w:tr>
      <w:tr w:rsidR="00394E17" w:rsidRPr="00615CF2" w14:paraId="0FE508FB" w14:textId="77777777" w:rsidTr="00451468">
        <w:tc>
          <w:tcPr>
            <w:tcW w:w="3150" w:type="dxa"/>
          </w:tcPr>
          <w:p w14:paraId="0AFFD724" w14:textId="77777777" w:rsidR="00394E17" w:rsidRPr="00615CF2" w:rsidRDefault="00394E17" w:rsidP="00451468">
            <w:r w:rsidRPr="00615CF2">
              <w:t>Assumptions</w:t>
            </w:r>
          </w:p>
        </w:tc>
        <w:tc>
          <w:tcPr>
            <w:tcW w:w="6145" w:type="dxa"/>
          </w:tcPr>
          <w:p w14:paraId="13ED410B" w14:textId="7FF90D2E" w:rsidR="00394E17" w:rsidRPr="00615CF2" w:rsidRDefault="00394E17" w:rsidP="00451468">
            <w:pPr>
              <w:pStyle w:val="TableText"/>
            </w:pPr>
            <w:r>
              <w:t>Pump already exists</w:t>
            </w:r>
          </w:p>
        </w:tc>
      </w:tr>
      <w:tr w:rsidR="00394E17" w:rsidRPr="00615CF2" w14:paraId="0690F60D" w14:textId="77777777" w:rsidTr="00451468">
        <w:tc>
          <w:tcPr>
            <w:tcW w:w="3150" w:type="dxa"/>
          </w:tcPr>
          <w:p w14:paraId="609651AF" w14:textId="77777777" w:rsidR="00394E17" w:rsidRPr="00615CF2" w:rsidRDefault="00394E17" w:rsidP="00451468">
            <w:r w:rsidRPr="00615CF2">
              <w:t>Business Rules/Constraints</w:t>
            </w:r>
          </w:p>
        </w:tc>
        <w:tc>
          <w:tcPr>
            <w:tcW w:w="6145" w:type="dxa"/>
          </w:tcPr>
          <w:p w14:paraId="01C891E0" w14:textId="77777777" w:rsidR="00394E17" w:rsidRPr="00615CF2" w:rsidRDefault="00394E17" w:rsidP="00451468">
            <w:pPr>
              <w:pStyle w:val="TableText"/>
            </w:pPr>
            <w:r>
              <w:t>Drop down fields used set selection criteria</w:t>
            </w:r>
          </w:p>
        </w:tc>
      </w:tr>
      <w:tr w:rsidR="00394E17" w:rsidRPr="00615CF2" w14:paraId="7EC5EC86" w14:textId="77777777" w:rsidTr="00451468">
        <w:tc>
          <w:tcPr>
            <w:tcW w:w="3150" w:type="dxa"/>
          </w:tcPr>
          <w:p w14:paraId="023C02A2" w14:textId="77777777" w:rsidR="00394E17" w:rsidRPr="00615CF2" w:rsidRDefault="00394E17" w:rsidP="00451468">
            <w:r w:rsidRPr="00615CF2">
              <w:t>Success Scenario</w:t>
            </w:r>
          </w:p>
        </w:tc>
        <w:tc>
          <w:tcPr>
            <w:tcW w:w="6145" w:type="dxa"/>
          </w:tcPr>
          <w:p w14:paraId="533DA3E8" w14:textId="77777777" w:rsidR="00394E17" w:rsidRPr="00615CF2" w:rsidRDefault="00394E17" w:rsidP="00451468">
            <w:pPr>
              <w:pStyle w:val="TableText"/>
            </w:pPr>
            <w:r>
              <w:t>Pump data displayed in viewer</w:t>
            </w:r>
          </w:p>
        </w:tc>
      </w:tr>
      <w:tr w:rsidR="00394E17" w:rsidRPr="00615CF2" w14:paraId="3D8FC437" w14:textId="77777777" w:rsidTr="00451468">
        <w:tc>
          <w:tcPr>
            <w:tcW w:w="3150" w:type="dxa"/>
          </w:tcPr>
          <w:p w14:paraId="0A0FDA8D" w14:textId="77777777" w:rsidR="00394E17" w:rsidRPr="00615CF2" w:rsidRDefault="00394E17" w:rsidP="00451468">
            <w:r w:rsidRPr="00615CF2">
              <w:t>Alternate Scenario</w:t>
            </w:r>
          </w:p>
        </w:tc>
        <w:tc>
          <w:tcPr>
            <w:tcW w:w="6145" w:type="dxa"/>
          </w:tcPr>
          <w:p w14:paraId="1D400F18" w14:textId="77777777" w:rsidR="00394E17" w:rsidRPr="00615CF2" w:rsidRDefault="00394E17" w:rsidP="00451468">
            <w:pPr>
              <w:pStyle w:val="TableText"/>
            </w:pPr>
            <w:r>
              <w:t>None</w:t>
            </w:r>
          </w:p>
        </w:tc>
      </w:tr>
      <w:tr w:rsidR="00394E17" w:rsidRPr="00615CF2" w14:paraId="228A052A" w14:textId="77777777" w:rsidTr="00451468">
        <w:tc>
          <w:tcPr>
            <w:tcW w:w="3150" w:type="dxa"/>
          </w:tcPr>
          <w:p w14:paraId="4F674A2C" w14:textId="77777777" w:rsidR="00394E17" w:rsidRPr="00615CF2" w:rsidRDefault="00394E17" w:rsidP="00451468">
            <w:r w:rsidRPr="00615CF2">
              <w:t>Failure Scenario</w:t>
            </w:r>
          </w:p>
        </w:tc>
        <w:tc>
          <w:tcPr>
            <w:tcW w:w="6145" w:type="dxa"/>
          </w:tcPr>
          <w:p w14:paraId="48954BCE" w14:textId="77777777" w:rsidR="00394E17" w:rsidRPr="00615CF2" w:rsidRDefault="00394E17" w:rsidP="00451468">
            <w:pPr>
              <w:pStyle w:val="TableText"/>
            </w:pPr>
            <w:r>
              <w:t>Error Message</w:t>
            </w:r>
          </w:p>
        </w:tc>
      </w:tr>
      <w:tr w:rsidR="00394E17" w:rsidRPr="00615CF2" w14:paraId="5D9D9E7A" w14:textId="77777777" w:rsidTr="00451468">
        <w:tc>
          <w:tcPr>
            <w:tcW w:w="3150" w:type="dxa"/>
          </w:tcPr>
          <w:p w14:paraId="23F4E23E" w14:textId="77777777" w:rsidR="00394E17" w:rsidRPr="00615CF2" w:rsidRDefault="00394E17" w:rsidP="00451468">
            <w:r w:rsidRPr="00615CF2">
              <w:t>External Systems Providing Data</w:t>
            </w:r>
          </w:p>
        </w:tc>
        <w:tc>
          <w:tcPr>
            <w:tcW w:w="6145" w:type="dxa"/>
          </w:tcPr>
          <w:p w14:paraId="04983107" w14:textId="77777777" w:rsidR="00394E17" w:rsidRPr="00615CF2" w:rsidRDefault="00394E17" w:rsidP="00451468">
            <w:pPr>
              <w:pStyle w:val="TableText"/>
            </w:pPr>
            <w:r>
              <w:t>None</w:t>
            </w:r>
          </w:p>
        </w:tc>
      </w:tr>
      <w:tr w:rsidR="00394E17" w:rsidRPr="00615CF2" w14:paraId="3800E3F2" w14:textId="77777777" w:rsidTr="00451468">
        <w:tc>
          <w:tcPr>
            <w:tcW w:w="3150" w:type="dxa"/>
          </w:tcPr>
          <w:p w14:paraId="02D58C5C" w14:textId="77777777" w:rsidR="00394E17" w:rsidRPr="00615CF2" w:rsidRDefault="00394E17" w:rsidP="00451468">
            <w:r w:rsidRPr="00615CF2">
              <w:t>External Systems Receiving Data</w:t>
            </w:r>
          </w:p>
        </w:tc>
        <w:tc>
          <w:tcPr>
            <w:tcW w:w="6145" w:type="dxa"/>
          </w:tcPr>
          <w:p w14:paraId="55765753" w14:textId="77777777" w:rsidR="00394E17" w:rsidRPr="00615CF2" w:rsidRDefault="00394E17" w:rsidP="00451468">
            <w:pPr>
              <w:pStyle w:val="TableText"/>
            </w:pPr>
            <w:r>
              <w:t>None</w:t>
            </w:r>
          </w:p>
        </w:tc>
      </w:tr>
      <w:tr w:rsidR="00394E17" w:rsidRPr="00615CF2" w14:paraId="56B6BE28" w14:textId="77777777" w:rsidTr="00451468">
        <w:tc>
          <w:tcPr>
            <w:tcW w:w="3150" w:type="dxa"/>
          </w:tcPr>
          <w:p w14:paraId="15358EC3" w14:textId="77777777" w:rsidR="00394E17" w:rsidRPr="00615CF2" w:rsidRDefault="00394E17" w:rsidP="00451468">
            <w:r>
              <w:t>Programmers Notes</w:t>
            </w:r>
          </w:p>
        </w:tc>
        <w:tc>
          <w:tcPr>
            <w:tcW w:w="6145" w:type="dxa"/>
          </w:tcPr>
          <w:p w14:paraId="42B28C22" w14:textId="77777777" w:rsidR="00394E17" w:rsidRPr="00615CF2" w:rsidRDefault="00394E17" w:rsidP="00451468">
            <w:pPr>
              <w:pStyle w:val="TableText"/>
            </w:pPr>
          </w:p>
        </w:tc>
      </w:tr>
    </w:tbl>
    <w:p w14:paraId="7E4919BE" w14:textId="58FD2542" w:rsidR="00394E17" w:rsidRDefault="002B45A4" w:rsidP="00394E17">
      <w:pPr>
        <w:pStyle w:val="Heading2"/>
      </w:pPr>
      <w:r>
        <w:t>7</w:t>
      </w:r>
      <w:r w:rsidR="004B77C1">
        <w:t>.0 SME updates</w:t>
      </w:r>
      <w:r w:rsidR="00394E17">
        <w:t xml:space="preserve"> Well</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394E17" w:rsidRPr="00615CF2" w14:paraId="74DCA621" w14:textId="77777777" w:rsidTr="00451468">
        <w:trPr>
          <w:cnfStyle w:val="100000000000" w:firstRow="1" w:lastRow="0" w:firstColumn="0" w:lastColumn="0" w:oddVBand="0" w:evenVBand="0" w:oddHBand="0" w:evenHBand="0" w:firstRowFirstColumn="0" w:firstRowLastColumn="0" w:lastRowFirstColumn="0" w:lastRowLastColumn="0"/>
          <w:tblHeader/>
        </w:trPr>
        <w:tc>
          <w:tcPr>
            <w:tcW w:w="3150" w:type="dxa"/>
          </w:tcPr>
          <w:p w14:paraId="556D7F2A" w14:textId="77777777" w:rsidR="00394E17" w:rsidRPr="00CF3076" w:rsidRDefault="00394E17" w:rsidP="00451468">
            <w:pPr>
              <w:pStyle w:val="TableHeaders"/>
              <w:spacing w:before="72"/>
              <w:rPr>
                <w:b/>
              </w:rPr>
            </w:pPr>
            <w:r w:rsidRPr="00CF3076">
              <w:rPr>
                <w:b/>
              </w:rPr>
              <w:t>Goal</w:t>
            </w:r>
          </w:p>
        </w:tc>
        <w:tc>
          <w:tcPr>
            <w:tcW w:w="6145" w:type="dxa"/>
          </w:tcPr>
          <w:p w14:paraId="64B452E2" w14:textId="77777777" w:rsidR="00394E17" w:rsidRPr="00CF3076" w:rsidRDefault="00394E17" w:rsidP="00451468">
            <w:pPr>
              <w:pStyle w:val="TableHeaders"/>
              <w:spacing w:before="72"/>
              <w:rPr>
                <w:b/>
              </w:rPr>
            </w:pPr>
          </w:p>
        </w:tc>
      </w:tr>
      <w:tr w:rsidR="00394E17" w:rsidRPr="00615CF2" w14:paraId="02A13F1E" w14:textId="77777777" w:rsidTr="00451468">
        <w:tc>
          <w:tcPr>
            <w:tcW w:w="3150" w:type="dxa"/>
          </w:tcPr>
          <w:p w14:paraId="4FDE2DC2" w14:textId="77777777" w:rsidR="00394E17" w:rsidRPr="00615CF2" w:rsidRDefault="00394E17" w:rsidP="00451468">
            <w:r>
              <w:t>Expected Result</w:t>
            </w:r>
          </w:p>
        </w:tc>
        <w:tc>
          <w:tcPr>
            <w:tcW w:w="6145" w:type="dxa"/>
          </w:tcPr>
          <w:p w14:paraId="198E495D" w14:textId="77777777" w:rsidR="00394E17" w:rsidRPr="00615CF2" w:rsidRDefault="00394E17" w:rsidP="00451468">
            <w:pPr>
              <w:pStyle w:val="TableText"/>
            </w:pPr>
            <w:r>
              <w:t>Repair details displayed in data viewer based on selection criteria</w:t>
            </w:r>
          </w:p>
        </w:tc>
      </w:tr>
      <w:tr w:rsidR="00394E17" w:rsidRPr="00615CF2" w14:paraId="0BEC01D5" w14:textId="77777777" w:rsidTr="00451468">
        <w:tc>
          <w:tcPr>
            <w:tcW w:w="3150" w:type="dxa"/>
          </w:tcPr>
          <w:p w14:paraId="7EFF1C90" w14:textId="77777777" w:rsidR="00394E17" w:rsidRPr="00615CF2" w:rsidRDefault="00394E17" w:rsidP="00451468">
            <w:r w:rsidRPr="00615CF2">
              <w:t>User Role</w:t>
            </w:r>
          </w:p>
        </w:tc>
        <w:tc>
          <w:tcPr>
            <w:tcW w:w="6145" w:type="dxa"/>
          </w:tcPr>
          <w:p w14:paraId="1BF7C923" w14:textId="77777777" w:rsidR="00394E17" w:rsidRPr="00615CF2" w:rsidRDefault="00394E17" w:rsidP="00451468">
            <w:pPr>
              <w:pStyle w:val="TableText"/>
            </w:pPr>
            <w:r>
              <w:t>SME</w:t>
            </w:r>
          </w:p>
        </w:tc>
      </w:tr>
      <w:tr w:rsidR="00394E17" w:rsidRPr="00615CF2" w14:paraId="489ED46D" w14:textId="77777777" w:rsidTr="00451468">
        <w:tc>
          <w:tcPr>
            <w:tcW w:w="3150" w:type="dxa"/>
          </w:tcPr>
          <w:p w14:paraId="780F121B" w14:textId="77777777" w:rsidR="00394E17" w:rsidRPr="00615CF2" w:rsidRDefault="00394E17" w:rsidP="00451468">
            <w:r w:rsidRPr="00615CF2">
              <w:t>Pre-conditions</w:t>
            </w:r>
          </w:p>
        </w:tc>
        <w:tc>
          <w:tcPr>
            <w:tcW w:w="6145" w:type="dxa"/>
          </w:tcPr>
          <w:p w14:paraId="75368BD1" w14:textId="77777777" w:rsidR="00394E17" w:rsidRPr="00615CF2" w:rsidRDefault="00394E17" w:rsidP="00451468">
            <w:pPr>
              <w:pStyle w:val="TableText"/>
            </w:pPr>
            <w:r>
              <w:t>None</w:t>
            </w:r>
          </w:p>
        </w:tc>
      </w:tr>
      <w:tr w:rsidR="00394E17" w:rsidRPr="00615CF2" w14:paraId="3E404C0F" w14:textId="77777777" w:rsidTr="00451468">
        <w:tc>
          <w:tcPr>
            <w:tcW w:w="3150" w:type="dxa"/>
          </w:tcPr>
          <w:p w14:paraId="10482B0C" w14:textId="77777777" w:rsidR="00394E17" w:rsidRPr="00615CF2" w:rsidRDefault="00394E17" w:rsidP="00451468">
            <w:r w:rsidRPr="00615CF2">
              <w:t>Post-conditions</w:t>
            </w:r>
          </w:p>
        </w:tc>
        <w:tc>
          <w:tcPr>
            <w:tcW w:w="6145" w:type="dxa"/>
          </w:tcPr>
          <w:p w14:paraId="3BA82FD8" w14:textId="77777777" w:rsidR="00394E17" w:rsidRPr="00615CF2" w:rsidRDefault="00394E17" w:rsidP="00451468">
            <w:pPr>
              <w:pStyle w:val="TableText"/>
            </w:pPr>
            <w:r>
              <w:t>None</w:t>
            </w:r>
          </w:p>
        </w:tc>
      </w:tr>
      <w:tr w:rsidR="00394E17" w:rsidRPr="00615CF2" w14:paraId="2F5C8E2C" w14:textId="77777777" w:rsidTr="00451468">
        <w:tc>
          <w:tcPr>
            <w:tcW w:w="3150" w:type="dxa"/>
          </w:tcPr>
          <w:p w14:paraId="43B2A614" w14:textId="77777777" w:rsidR="00394E17" w:rsidRPr="00615CF2" w:rsidRDefault="00394E17" w:rsidP="00451468">
            <w:r w:rsidRPr="00615CF2">
              <w:t>Assumptions</w:t>
            </w:r>
          </w:p>
        </w:tc>
        <w:tc>
          <w:tcPr>
            <w:tcW w:w="6145" w:type="dxa"/>
          </w:tcPr>
          <w:p w14:paraId="379A23CF" w14:textId="5CDA33B7" w:rsidR="00394E17" w:rsidRPr="00615CF2" w:rsidRDefault="00394E17" w:rsidP="00451468">
            <w:pPr>
              <w:pStyle w:val="TableText"/>
            </w:pPr>
            <w:r>
              <w:t>Well already exists</w:t>
            </w:r>
          </w:p>
        </w:tc>
      </w:tr>
      <w:tr w:rsidR="00394E17" w:rsidRPr="00615CF2" w14:paraId="60251481" w14:textId="77777777" w:rsidTr="00451468">
        <w:tc>
          <w:tcPr>
            <w:tcW w:w="3150" w:type="dxa"/>
          </w:tcPr>
          <w:p w14:paraId="0CC6FCE3" w14:textId="77777777" w:rsidR="00394E17" w:rsidRPr="00615CF2" w:rsidRDefault="00394E17" w:rsidP="00451468">
            <w:r w:rsidRPr="00615CF2">
              <w:t>Business Rules/Constraints</w:t>
            </w:r>
          </w:p>
        </w:tc>
        <w:tc>
          <w:tcPr>
            <w:tcW w:w="6145" w:type="dxa"/>
          </w:tcPr>
          <w:p w14:paraId="48E04E35" w14:textId="77777777" w:rsidR="00394E17" w:rsidRPr="00615CF2" w:rsidRDefault="00394E17" w:rsidP="00451468">
            <w:pPr>
              <w:pStyle w:val="TableText"/>
            </w:pPr>
            <w:r>
              <w:t>None</w:t>
            </w:r>
          </w:p>
        </w:tc>
      </w:tr>
      <w:tr w:rsidR="00394E17" w:rsidRPr="00615CF2" w14:paraId="7574FF00" w14:textId="77777777" w:rsidTr="00451468">
        <w:tc>
          <w:tcPr>
            <w:tcW w:w="3150" w:type="dxa"/>
          </w:tcPr>
          <w:p w14:paraId="09907D1F" w14:textId="77777777" w:rsidR="00394E17" w:rsidRPr="00615CF2" w:rsidRDefault="00394E17" w:rsidP="00451468">
            <w:r w:rsidRPr="00615CF2">
              <w:t>Success Scenario</w:t>
            </w:r>
          </w:p>
        </w:tc>
        <w:tc>
          <w:tcPr>
            <w:tcW w:w="6145" w:type="dxa"/>
          </w:tcPr>
          <w:p w14:paraId="071CC317" w14:textId="77777777" w:rsidR="00394E17" w:rsidRPr="00615CF2" w:rsidRDefault="00394E17" w:rsidP="00451468">
            <w:pPr>
              <w:pStyle w:val="TableText"/>
            </w:pPr>
            <w:r>
              <w:t>Drop down fields used set selection criteria</w:t>
            </w:r>
          </w:p>
        </w:tc>
      </w:tr>
      <w:tr w:rsidR="00394E17" w:rsidRPr="00615CF2" w14:paraId="46338983" w14:textId="77777777" w:rsidTr="00451468">
        <w:tc>
          <w:tcPr>
            <w:tcW w:w="3150" w:type="dxa"/>
          </w:tcPr>
          <w:p w14:paraId="2467A54D" w14:textId="77777777" w:rsidR="00394E17" w:rsidRPr="00615CF2" w:rsidRDefault="00394E17" w:rsidP="00451468">
            <w:r w:rsidRPr="00615CF2">
              <w:t>Alternate Scenario</w:t>
            </w:r>
          </w:p>
        </w:tc>
        <w:tc>
          <w:tcPr>
            <w:tcW w:w="6145" w:type="dxa"/>
          </w:tcPr>
          <w:p w14:paraId="373D5004" w14:textId="77777777" w:rsidR="00394E17" w:rsidRPr="00615CF2" w:rsidRDefault="00394E17" w:rsidP="00451468">
            <w:pPr>
              <w:pStyle w:val="TableText"/>
            </w:pPr>
            <w:r>
              <w:t>None</w:t>
            </w:r>
          </w:p>
        </w:tc>
      </w:tr>
      <w:tr w:rsidR="00394E17" w:rsidRPr="00615CF2" w14:paraId="405064E5" w14:textId="77777777" w:rsidTr="00451468">
        <w:tc>
          <w:tcPr>
            <w:tcW w:w="3150" w:type="dxa"/>
          </w:tcPr>
          <w:p w14:paraId="422F3B2F" w14:textId="77777777" w:rsidR="00394E17" w:rsidRPr="00615CF2" w:rsidRDefault="00394E17" w:rsidP="00451468">
            <w:r w:rsidRPr="00615CF2">
              <w:t>Failure Scenario</w:t>
            </w:r>
          </w:p>
        </w:tc>
        <w:tc>
          <w:tcPr>
            <w:tcW w:w="6145" w:type="dxa"/>
          </w:tcPr>
          <w:p w14:paraId="28FE56B0" w14:textId="77777777" w:rsidR="00394E17" w:rsidRPr="00615CF2" w:rsidRDefault="00394E17" w:rsidP="00451468">
            <w:pPr>
              <w:pStyle w:val="TableText"/>
            </w:pPr>
            <w:r>
              <w:t>Error Message</w:t>
            </w:r>
          </w:p>
        </w:tc>
      </w:tr>
      <w:tr w:rsidR="00394E17" w:rsidRPr="00615CF2" w14:paraId="43391764" w14:textId="77777777" w:rsidTr="00451468">
        <w:tc>
          <w:tcPr>
            <w:tcW w:w="3150" w:type="dxa"/>
          </w:tcPr>
          <w:p w14:paraId="673B7F8E" w14:textId="77777777" w:rsidR="00394E17" w:rsidRPr="00615CF2" w:rsidRDefault="00394E17" w:rsidP="00451468">
            <w:r w:rsidRPr="00615CF2">
              <w:lastRenderedPageBreak/>
              <w:t>External Systems Providing Data</w:t>
            </w:r>
          </w:p>
        </w:tc>
        <w:tc>
          <w:tcPr>
            <w:tcW w:w="6145" w:type="dxa"/>
          </w:tcPr>
          <w:p w14:paraId="709946AC" w14:textId="77777777" w:rsidR="00394E17" w:rsidRPr="00615CF2" w:rsidRDefault="00394E17" w:rsidP="00451468">
            <w:pPr>
              <w:pStyle w:val="TableText"/>
            </w:pPr>
            <w:r>
              <w:t>None</w:t>
            </w:r>
          </w:p>
        </w:tc>
      </w:tr>
      <w:tr w:rsidR="00394E17" w:rsidRPr="00615CF2" w14:paraId="7AF643C1" w14:textId="77777777" w:rsidTr="00451468">
        <w:tc>
          <w:tcPr>
            <w:tcW w:w="3150" w:type="dxa"/>
          </w:tcPr>
          <w:p w14:paraId="0043282E" w14:textId="77777777" w:rsidR="00394E17" w:rsidRPr="00615CF2" w:rsidRDefault="00394E17" w:rsidP="00451468">
            <w:r w:rsidRPr="00615CF2">
              <w:t>External Systems Receiving Data</w:t>
            </w:r>
          </w:p>
        </w:tc>
        <w:tc>
          <w:tcPr>
            <w:tcW w:w="6145" w:type="dxa"/>
          </w:tcPr>
          <w:p w14:paraId="2B691FD0" w14:textId="77777777" w:rsidR="00394E17" w:rsidRPr="00615CF2" w:rsidRDefault="00394E17" w:rsidP="00451468">
            <w:pPr>
              <w:pStyle w:val="TableText"/>
            </w:pPr>
            <w:r>
              <w:t>None</w:t>
            </w:r>
          </w:p>
        </w:tc>
      </w:tr>
      <w:tr w:rsidR="00394E17" w:rsidRPr="00615CF2" w14:paraId="0EC61C0D" w14:textId="77777777" w:rsidTr="00451468">
        <w:tc>
          <w:tcPr>
            <w:tcW w:w="3150" w:type="dxa"/>
          </w:tcPr>
          <w:p w14:paraId="54923F7E" w14:textId="77777777" w:rsidR="00394E17" w:rsidRPr="00615CF2" w:rsidRDefault="00394E17" w:rsidP="00451468">
            <w:r>
              <w:t>Programmers Notes</w:t>
            </w:r>
          </w:p>
        </w:tc>
        <w:tc>
          <w:tcPr>
            <w:tcW w:w="6145" w:type="dxa"/>
          </w:tcPr>
          <w:p w14:paraId="099AB2B2" w14:textId="77777777" w:rsidR="00394E17" w:rsidRPr="00615CF2" w:rsidRDefault="00394E17" w:rsidP="00451468">
            <w:pPr>
              <w:pStyle w:val="TableText"/>
            </w:pPr>
          </w:p>
        </w:tc>
      </w:tr>
    </w:tbl>
    <w:p w14:paraId="5D67F302" w14:textId="0D540ACB" w:rsidR="00394E17" w:rsidRDefault="002B45A4" w:rsidP="00394E17">
      <w:pPr>
        <w:pStyle w:val="Heading2"/>
      </w:pPr>
      <w:r>
        <w:t>8</w:t>
      </w:r>
      <w:r w:rsidR="004B77C1">
        <w:t>.0 SME updates</w:t>
      </w:r>
      <w:r w:rsidR="00394E17">
        <w:t xml:space="preserve"> Vendor</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394E17" w:rsidRPr="00615CF2" w14:paraId="1A163F20" w14:textId="77777777" w:rsidTr="00451468">
        <w:trPr>
          <w:cnfStyle w:val="100000000000" w:firstRow="1" w:lastRow="0" w:firstColumn="0" w:lastColumn="0" w:oddVBand="0" w:evenVBand="0" w:oddHBand="0" w:evenHBand="0" w:firstRowFirstColumn="0" w:firstRowLastColumn="0" w:lastRowFirstColumn="0" w:lastRowLastColumn="0"/>
          <w:tblHeader/>
        </w:trPr>
        <w:tc>
          <w:tcPr>
            <w:tcW w:w="3150" w:type="dxa"/>
          </w:tcPr>
          <w:p w14:paraId="77E26EC3" w14:textId="77777777" w:rsidR="00394E17" w:rsidRPr="00CF3076" w:rsidRDefault="00394E17" w:rsidP="00451468">
            <w:pPr>
              <w:pStyle w:val="TableHeaders"/>
              <w:spacing w:before="72"/>
              <w:rPr>
                <w:b/>
              </w:rPr>
            </w:pPr>
            <w:r w:rsidRPr="00CF3076">
              <w:rPr>
                <w:b/>
              </w:rPr>
              <w:t>Goal</w:t>
            </w:r>
          </w:p>
        </w:tc>
        <w:tc>
          <w:tcPr>
            <w:tcW w:w="6145" w:type="dxa"/>
          </w:tcPr>
          <w:p w14:paraId="44C02347" w14:textId="77777777" w:rsidR="00394E17" w:rsidRPr="00CF3076" w:rsidRDefault="00394E17" w:rsidP="00451468">
            <w:pPr>
              <w:pStyle w:val="TableHeaders"/>
              <w:spacing w:before="72"/>
              <w:rPr>
                <w:b/>
              </w:rPr>
            </w:pPr>
          </w:p>
        </w:tc>
      </w:tr>
      <w:tr w:rsidR="00394E17" w:rsidRPr="00615CF2" w14:paraId="78FCAF26" w14:textId="77777777" w:rsidTr="00451468">
        <w:tc>
          <w:tcPr>
            <w:tcW w:w="3150" w:type="dxa"/>
          </w:tcPr>
          <w:p w14:paraId="62806A6A" w14:textId="77777777" w:rsidR="00394E17" w:rsidRPr="00615CF2" w:rsidRDefault="00394E17" w:rsidP="00451468">
            <w:r>
              <w:t>Expected Result</w:t>
            </w:r>
          </w:p>
        </w:tc>
        <w:tc>
          <w:tcPr>
            <w:tcW w:w="6145" w:type="dxa"/>
          </w:tcPr>
          <w:p w14:paraId="737F62C2" w14:textId="77777777" w:rsidR="00394E17" w:rsidRPr="00615CF2" w:rsidRDefault="00394E17" w:rsidP="00451468">
            <w:pPr>
              <w:pStyle w:val="TableText"/>
            </w:pPr>
            <w:r>
              <w:t>Vendor details displayed in data viewer based on selection criteria</w:t>
            </w:r>
          </w:p>
        </w:tc>
      </w:tr>
      <w:tr w:rsidR="00394E17" w:rsidRPr="00615CF2" w14:paraId="0247C191" w14:textId="77777777" w:rsidTr="00451468">
        <w:tc>
          <w:tcPr>
            <w:tcW w:w="3150" w:type="dxa"/>
          </w:tcPr>
          <w:p w14:paraId="10D83C9E" w14:textId="77777777" w:rsidR="00394E17" w:rsidRPr="00615CF2" w:rsidRDefault="00394E17" w:rsidP="00451468">
            <w:r w:rsidRPr="00615CF2">
              <w:t>User Role</w:t>
            </w:r>
          </w:p>
        </w:tc>
        <w:tc>
          <w:tcPr>
            <w:tcW w:w="6145" w:type="dxa"/>
          </w:tcPr>
          <w:p w14:paraId="529A3DF5" w14:textId="77777777" w:rsidR="00394E17" w:rsidRPr="00615CF2" w:rsidRDefault="00394E17" w:rsidP="00451468">
            <w:pPr>
              <w:pStyle w:val="TableText"/>
            </w:pPr>
            <w:r>
              <w:t>SME</w:t>
            </w:r>
          </w:p>
        </w:tc>
      </w:tr>
      <w:tr w:rsidR="00394E17" w:rsidRPr="00615CF2" w14:paraId="0B80F8B6" w14:textId="77777777" w:rsidTr="00451468">
        <w:tc>
          <w:tcPr>
            <w:tcW w:w="3150" w:type="dxa"/>
          </w:tcPr>
          <w:p w14:paraId="15D977D3" w14:textId="77777777" w:rsidR="00394E17" w:rsidRPr="00615CF2" w:rsidRDefault="00394E17" w:rsidP="00451468">
            <w:r w:rsidRPr="00615CF2">
              <w:t>Pre-conditions</w:t>
            </w:r>
          </w:p>
        </w:tc>
        <w:tc>
          <w:tcPr>
            <w:tcW w:w="6145" w:type="dxa"/>
          </w:tcPr>
          <w:p w14:paraId="52D68A35" w14:textId="77777777" w:rsidR="00394E17" w:rsidRPr="00615CF2" w:rsidRDefault="00394E17" w:rsidP="00451468">
            <w:pPr>
              <w:pStyle w:val="TableText"/>
            </w:pPr>
            <w:r>
              <w:t>None</w:t>
            </w:r>
          </w:p>
        </w:tc>
      </w:tr>
      <w:tr w:rsidR="00394E17" w:rsidRPr="00615CF2" w14:paraId="52E92C7F" w14:textId="77777777" w:rsidTr="00451468">
        <w:tc>
          <w:tcPr>
            <w:tcW w:w="3150" w:type="dxa"/>
          </w:tcPr>
          <w:p w14:paraId="6DD20F58" w14:textId="77777777" w:rsidR="00394E17" w:rsidRPr="00615CF2" w:rsidRDefault="00394E17" w:rsidP="00451468">
            <w:r w:rsidRPr="00615CF2">
              <w:t>Post-conditions</w:t>
            </w:r>
          </w:p>
        </w:tc>
        <w:tc>
          <w:tcPr>
            <w:tcW w:w="6145" w:type="dxa"/>
          </w:tcPr>
          <w:p w14:paraId="2EA389C6" w14:textId="77777777" w:rsidR="00394E17" w:rsidRPr="00615CF2" w:rsidRDefault="00394E17" w:rsidP="00451468">
            <w:pPr>
              <w:pStyle w:val="TableText"/>
            </w:pPr>
            <w:r>
              <w:t>None</w:t>
            </w:r>
          </w:p>
        </w:tc>
      </w:tr>
      <w:tr w:rsidR="00394E17" w:rsidRPr="00615CF2" w14:paraId="5F160787" w14:textId="77777777" w:rsidTr="00451468">
        <w:tc>
          <w:tcPr>
            <w:tcW w:w="3150" w:type="dxa"/>
          </w:tcPr>
          <w:p w14:paraId="565CED7C" w14:textId="77777777" w:rsidR="00394E17" w:rsidRPr="00615CF2" w:rsidRDefault="00394E17" w:rsidP="00451468">
            <w:r w:rsidRPr="00615CF2">
              <w:t>Assumptions</w:t>
            </w:r>
          </w:p>
        </w:tc>
        <w:tc>
          <w:tcPr>
            <w:tcW w:w="6145" w:type="dxa"/>
          </w:tcPr>
          <w:p w14:paraId="460F96B9" w14:textId="77777777" w:rsidR="00394E17" w:rsidRPr="00615CF2" w:rsidRDefault="00394E17" w:rsidP="00451468">
            <w:pPr>
              <w:pStyle w:val="TableText"/>
            </w:pPr>
            <w:r>
              <w:t>Vendor is already exists</w:t>
            </w:r>
          </w:p>
        </w:tc>
      </w:tr>
      <w:tr w:rsidR="00394E17" w:rsidRPr="00615CF2" w14:paraId="68F5273B" w14:textId="77777777" w:rsidTr="00451468">
        <w:tc>
          <w:tcPr>
            <w:tcW w:w="3150" w:type="dxa"/>
          </w:tcPr>
          <w:p w14:paraId="6B2BBB74" w14:textId="77777777" w:rsidR="00394E17" w:rsidRPr="00615CF2" w:rsidRDefault="00394E17" w:rsidP="00451468">
            <w:r w:rsidRPr="00615CF2">
              <w:t>Business Rules/Constraints</w:t>
            </w:r>
          </w:p>
        </w:tc>
        <w:tc>
          <w:tcPr>
            <w:tcW w:w="6145" w:type="dxa"/>
          </w:tcPr>
          <w:p w14:paraId="07C3432F" w14:textId="77777777" w:rsidR="00394E17" w:rsidRPr="00615CF2" w:rsidRDefault="00394E17" w:rsidP="00451468">
            <w:pPr>
              <w:pStyle w:val="TableText"/>
            </w:pPr>
            <w:r>
              <w:t>Drop down fields used set selection criteria</w:t>
            </w:r>
          </w:p>
        </w:tc>
      </w:tr>
      <w:tr w:rsidR="00394E17" w:rsidRPr="00615CF2" w14:paraId="455DBF35" w14:textId="77777777" w:rsidTr="00451468">
        <w:tc>
          <w:tcPr>
            <w:tcW w:w="3150" w:type="dxa"/>
          </w:tcPr>
          <w:p w14:paraId="1FEEF560" w14:textId="77777777" w:rsidR="00394E17" w:rsidRPr="00615CF2" w:rsidRDefault="00394E17" w:rsidP="00451468">
            <w:r w:rsidRPr="00615CF2">
              <w:t>Success Scenario</w:t>
            </w:r>
          </w:p>
        </w:tc>
        <w:tc>
          <w:tcPr>
            <w:tcW w:w="6145" w:type="dxa"/>
          </w:tcPr>
          <w:p w14:paraId="2D482FC7" w14:textId="77777777" w:rsidR="00394E17" w:rsidRPr="00615CF2" w:rsidRDefault="00394E17" w:rsidP="00451468">
            <w:pPr>
              <w:pStyle w:val="TableText"/>
            </w:pPr>
            <w:r>
              <w:t>Vendor data displayed in viewer</w:t>
            </w:r>
          </w:p>
        </w:tc>
      </w:tr>
      <w:tr w:rsidR="00394E17" w:rsidRPr="00615CF2" w14:paraId="12A6D778" w14:textId="77777777" w:rsidTr="00451468">
        <w:tc>
          <w:tcPr>
            <w:tcW w:w="3150" w:type="dxa"/>
          </w:tcPr>
          <w:p w14:paraId="387D2CE5" w14:textId="77777777" w:rsidR="00394E17" w:rsidRPr="00615CF2" w:rsidRDefault="00394E17" w:rsidP="00451468">
            <w:r w:rsidRPr="00615CF2">
              <w:t>Alternate Scenario</w:t>
            </w:r>
          </w:p>
        </w:tc>
        <w:tc>
          <w:tcPr>
            <w:tcW w:w="6145" w:type="dxa"/>
          </w:tcPr>
          <w:p w14:paraId="35302276" w14:textId="77777777" w:rsidR="00394E17" w:rsidRPr="00615CF2" w:rsidRDefault="00394E17" w:rsidP="00451468">
            <w:pPr>
              <w:pStyle w:val="TableText"/>
            </w:pPr>
            <w:r>
              <w:t>None</w:t>
            </w:r>
          </w:p>
        </w:tc>
      </w:tr>
      <w:tr w:rsidR="00394E17" w:rsidRPr="00615CF2" w14:paraId="7D0512B8" w14:textId="77777777" w:rsidTr="00451468">
        <w:tc>
          <w:tcPr>
            <w:tcW w:w="3150" w:type="dxa"/>
          </w:tcPr>
          <w:p w14:paraId="25A4DED4" w14:textId="77777777" w:rsidR="00394E17" w:rsidRPr="00615CF2" w:rsidRDefault="00394E17" w:rsidP="00451468">
            <w:r w:rsidRPr="00615CF2">
              <w:t>Failure Scenario</w:t>
            </w:r>
          </w:p>
        </w:tc>
        <w:tc>
          <w:tcPr>
            <w:tcW w:w="6145" w:type="dxa"/>
          </w:tcPr>
          <w:p w14:paraId="41052263" w14:textId="77777777" w:rsidR="00394E17" w:rsidRPr="00615CF2" w:rsidRDefault="00394E17" w:rsidP="00451468">
            <w:pPr>
              <w:pStyle w:val="TableText"/>
            </w:pPr>
            <w:r>
              <w:t>Error Message</w:t>
            </w:r>
          </w:p>
        </w:tc>
      </w:tr>
      <w:tr w:rsidR="00394E17" w:rsidRPr="00615CF2" w14:paraId="7C35849F" w14:textId="77777777" w:rsidTr="00451468">
        <w:tc>
          <w:tcPr>
            <w:tcW w:w="3150" w:type="dxa"/>
          </w:tcPr>
          <w:p w14:paraId="46AC061E" w14:textId="77777777" w:rsidR="00394E17" w:rsidRPr="00615CF2" w:rsidRDefault="00394E17" w:rsidP="00451468">
            <w:r w:rsidRPr="00615CF2">
              <w:t>External Systems Providing Data</w:t>
            </w:r>
          </w:p>
        </w:tc>
        <w:tc>
          <w:tcPr>
            <w:tcW w:w="6145" w:type="dxa"/>
          </w:tcPr>
          <w:p w14:paraId="50738EAE" w14:textId="77777777" w:rsidR="00394E17" w:rsidRPr="00615CF2" w:rsidRDefault="00394E17" w:rsidP="00451468">
            <w:pPr>
              <w:pStyle w:val="TableText"/>
            </w:pPr>
            <w:r>
              <w:t>None</w:t>
            </w:r>
          </w:p>
        </w:tc>
      </w:tr>
      <w:tr w:rsidR="00394E17" w:rsidRPr="00615CF2" w14:paraId="769766FB" w14:textId="77777777" w:rsidTr="00451468">
        <w:tc>
          <w:tcPr>
            <w:tcW w:w="3150" w:type="dxa"/>
          </w:tcPr>
          <w:p w14:paraId="2C2DB8AE" w14:textId="77777777" w:rsidR="00394E17" w:rsidRPr="00615CF2" w:rsidRDefault="00394E17" w:rsidP="00451468">
            <w:r w:rsidRPr="00615CF2">
              <w:t>External Systems Receiving Data</w:t>
            </w:r>
          </w:p>
        </w:tc>
        <w:tc>
          <w:tcPr>
            <w:tcW w:w="6145" w:type="dxa"/>
          </w:tcPr>
          <w:p w14:paraId="7112BADB" w14:textId="77777777" w:rsidR="00394E17" w:rsidRPr="00615CF2" w:rsidRDefault="00394E17" w:rsidP="00451468">
            <w:pPr>
              <w:pStyle w:val="TableText"/>
            </w:pPr>
            <w:r>
              <w:t>None</w:t>
            </w:r>
          </w:p>
        </w:tc>
      </w:tr>
      <w:tr w:rsidR="00394E17" w:rsidRPr="00615CF2" w14:paraId="352CB2C8" w14:textId="77777777" w:rsidTr="00451468">
        <w:tc>
          <w:tcPr>
            <w:tcW w:w="3150" w:type="dxa"/>
          </w:tcPr>
          <w:p w14:paraId="29569C1A" w14:textId="77777777" w:rsidR="00394E17" w:rsidRPr="00615CF2" w:rsidRDefault="00394E17" w:rsidP="00451468">
            <w:r>
              <w:t>Programmers Notes</w:t>
            </w:r>
          </w:p>
        </w:tc>
        <w:tc>
          <w:tcPr>
            <w:tcW w:w="6145" w:type="dxa"/>
          </w:tcPr>
          <w:p w14:paraId="7AAF6117" w14:textId="77777777" w:rsidR="00394E17" w:rsidRPr="00615CF2" w:rsidRDefault="00394E17" w:rsidP="00451468">
            <w:pPr>
              <w:pStyle w:val="TableText"/>
            </w:pPr>
          </w:p>
        </w:tc>
      </w:tr>
    </w:tbl>
    <w:p w14:paraId="0ED36D37" w14:textId="77777777" w:rsidR="00394E17" w:rsidRPr="00A602DE" w:rsidRDefault="00394E17" w:rsidP="00394E17">
      <w:pPr>
        <w:pStyle w:val="BodyText"/>
      </w:pPr>
    </w:p>
    <w:p w14:paraId="66A6F393" w14:textId="504B1D43" w:rsidR="00194C8B" w:rsidRPr="00A602DE" w:rsidRDefault="002B45A4" w:rsidP="00194C8B">
      <w:pPr>
        <w:pStyle w:val="Heading2"/>
      </w:pPr>
      <w:r>
        <w:t>9</w:t>
      </w:r>
      <w:r w:rsidR="00194C8B">
        <w:t xml:space="preserve">.0 Vendor submits </w:t>
      </w:r>
      <w:r w:rsidR="00394E17">
        <w:t>Quote</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194C8B" w:rsidRPr="00615CF2" w14:paraId="3FCC3566" w14:textId="77777777" w:rsidTr="00451468">
        <w:trPr>
          <w:cnfStyle w:val="100000000000" w:firstRow="1" w:lastRow="0" w:firstColumn="0" w:lastColumn="0" w:oddVBand="0" w:evenVBand="0" w:oddHBand="0" w:evenHBand="0" w:firstRowFirstColumn="0" w:firstRowLastColumn="0" w:lastRowFirstColumn="0" w:lastRowLastColumn="0"/>
          <w:tblHeader/>
        </w:trPr>
        <w:tc>
          <w:tcPr>
            <w:tcW w:w="3150" w:type="dxa"/>
          </w:tcPr>
          <w:p w14:paraId="2DDB34D5" w14:textId="77777777" w:rsidR="00194C8B" w:rsidRPr="00CF3076" w:rsidRDefault="00194C8B" w:rsidP="00451468">
            <w:pPr>
              <w:pStyle w:val="TableHeaders"/>
              <w:spacing w:before="72"/>
              <w:rPr>
                <w:b/>
              </w:rPr>
            </w:pPr>
            <w:r w:rsidRPr="00CF3076">
              <w:rPr>
                <w:b/>
              </w:rPr>
              <w:t>Goal</w:t>
            </w:r>
          </w:p>
        </w:tc>
        <w:tc>
          <w:tcPr>
            <w:tcW w:w="6145" w:type="dxa"/>
          </w:tcPr>
          <w:p w14:paraId="4D8699EF" w14:textId="77777777" w:rsidR="00194C8B" w:rsidRPr="00CF3076" w:rsidRDefault="00194C8B" w:rsidP="00451468">
            <w:pPr>
              <w:pStyle w:val="TableHeaders"/>
              <w:spacing w:before="72"/>
              <w:rPr>
                <w:b/>
              </w:rPr>
            </w:pPr>
          </w:p>
        </w:tc>
      </w:tr>
      <w:tr w:rsidR="00194C8B" w:rsidRPr="00615CF2" w14:paraId="542E5E24" w14:textId="77777777" w:rsidTr="00451468">
        <w:tc>
          <w:tcPr>
            <w:tcW w:w="3150" w:type="dxa"/>
          </w:tcPr>
          <w:p w14:paraId="18296026" w14:textId="77777777" w:rsidR="00194C8B" w:rsidRPr="00615CF2" w:rsidRDefault="00194C8B" w:rsidP="00451468">
            <w:r>
              <w:t>Expected Result</w:t>
            </w:r>
          </w:p>
        </w:tc>
        <w:tc>
          <w:tcPr>
            <w:tcW w:w="6145" w:type="dxa"/>
          </w:tcPr>
          <w:p w14:paraId="065A6055" w14:textId="7B1FA7B0" w:rsidR="00194C8B" w:rsidRPr="00615CF2" w:rsidRDefault="005B1FD7" w:rsidP="00451468">
            <w:pPr>
              <w:pStyle w:val="TableText"/>
            </w:pPr>
            <w:r>
              <w:t>New Quote</w:t>
            </w:r>
            <w:r w:rsidR="00194C8B">
              <w:t xml:space="preserve"> added to database</w:t>
            </w:r>
          </w:p>
        </w:tc>
      </w:tr>
      <w:tr w:rsidR="00194C8B" w:rsidRPr="00615CF2" w14:paraId="07B68AB1" w14:textId="77777777" w:rsidTr="00451468">
        <w:tc>
          <w:tcPr>
            <w:tcW w:w="3150" w:type="dxa"/>
          </w:tcPr>
          <w:p w14:paraId="11DE6CF0" w14:textId="77777777" w:rsidR="00194C8B" w:rsidRPr="00615CF2" w:rsidRDefault="00194C8B" w:rsidP="00451468">
            <w:r w:rsidRPr="00615CF2">
              <w:t>User Role</w:t>
            </w:r>
          </w:p>
        </w:tc>
        <w:tc>
          <w:tcPr>
            <w:tcW w:w="6145" w:type="dxa"/>
          </w:tcPr>
          <w:p w14:paraId="1D05EF35" w14:textId="77777777" w:rsidR="00194C8B" w:rsidRPr="00615CF2" w:rsidRDefault="00194C8B" w:rsidP="00451468">
            <w:pPr>
              <w:pStyle w:val="TableText"/>
            </w:pPr>
            <w:r>
              <w:t>Vendor</w:t>
            </w:r>
          </w:p>
        </w:tc>
      </w:tr>
      <w:tr w:rsidR="00194C8B" w:rsidRPr="00615CF2" w14:paraId="3FD3ED8E" w14:textId="77777777" w:rsidTr="00451468">
        <w:tc>
          <w:tcPr>
            <w:tcW w:w="3150" w:type="dxa"/>
          </w:tcPr>
          <w:p w14:paraId="00F351E4" w14:textId="77777777" w:rsidR="00194C8B" w:rsidRPr="00615CF2" w:rsidRDefault="00194C8B" w:rsidP="00451468">
            <w:r w:rsidRPr="00615CF2">
              <w:t>Pre-conditions</w:t>
            </w:r>
          </w:p>
        </w:tc>
        <w:tc>
          <w:tcPr>
            <w:tcW w:w="6145" w:type="dxa"/>
          </w:tcPr>
          <w:p w14:paraId="1199440A" w14:textId="63E502A5" w:rsidR="00194C8B" w:rsidRPr="00615CF2" w:rsidRDefault="004B77C1" w:rsidP="00451468">
            <w:pPr>
              <w:pStyle w:val="TableText"/>
            </w:pPr>
            <w:r>
              <w:t>Well</w:t>
            </w:r>
            <w:r w:rsidR="00241C1B">
              <w:t xml:space="preserve"> </w:t>
            </w:r>
            <w:r w:rsidR="00194C8B">
              <w:t>already exists</w:t>
            </w:r>
          </w:p>
        </w:tc>
      </w:tr>
      <w:tr w:rsidR="00194C8B" w:rsidRPr="00615CF2" w14:paraId="28CC9EDE" w14:textId="77777777" w:rsidTr="00451468">
        <w:tc>
          <w:tcPr>
            <w:tcW w:w="3150" w:type="dxa"/>
          </w:tcPr>
          <w:p w14:paraId="404D2F39" w14:textId="77777777" w:rsidR="00194C8B" w:rsidRPr="00615CF2" w:rsidRDefault="00194C8B" w:rsidP="00451468">
            <w:r w:rsidRPr="00615CF2">
              <w:t>Post-conditions</w:t>
            </w:r>
          </w:p>
        </w:tc>
        <w:tc>
          <w:tcPr>
            <w:tcW w:w="6145" w:type="dxa"/>
          </w:tcPr>
          <w:p w14:paraId="6C197C90" w14:textId="08EE0929" w:rsidR="00194C8B" w:rsidRPr="00615CF2" w:rsidRDefault="00394E17" w:rsidP="00451468">
            <w:pPr>
              <w:pStyle w:val="TableText"/>
            </w:pPr>
            <w:r>
              <w:t xml:space="preserve">Quote </w:t>
            </w:r>
            <w:r w:rsidR="00241C1B">
              <w:t>created and attached to well</w:t>
            </w:r>
          </w:p>
        </w:tc>
      </w:tr>
      <w:tr w:rsidR="00194C8B" w:rsidRPr="00615CF2" w14:paraId="2217039C" w14:textId="77777777" w:rsidTr="00451468">
        <w:tc>
          <w:tcPr>
            <w:tcW w:w="3150" w:type="dxa"/>
          </w:tcPr>
          <w:p w14:paraId="4CF77C8B" w14:textId="77777777" w:rsidR="00194C8B" w:rsidRPr="00615CF2" w:rsidRDefault="00194C8B" w:rsidP="00451468">
            <w:r w:rsidRPr="00615CF2">
              <w:t>Assumptions</w:t>
            </w:r>
          </w:p>
        </w:tc>
        <w:tc>
          <w:tcPr>
            <w:tcW w:w="6145" w:type="dxa"/>
          </w:tcPr>
          <w:p w14:paraId="4D71CECA" w14:textId="77777777" w:rsidR="00194C8B" w:rsidRPr="00615CF2" w:rsidRDefault="00194C8B" w:rsidP="00451468">
            <w:pPr>
              <w:pStyle w:val="TableText"/>
            </w:pPr>
            <w:r>
              <w:t>Standard form used for data</w:t>
            </w:r>
          </w:p>
        </w:tc>
      </w:tr>
      <w:tr w:rsidR="00194C8B" w:rsidRPr="00615CF2" w14:paraId="336BB4A5" w14:textId="77777777" w:rsidTr="00451468">
        <w:tc>
          <w:tcPr>
            <w:tcW w:w="3150" w:type="dxa"/>
          </w:tcPr>
          <w:p w14:paraId="67F2448C" w14:textId="77777777" w:rsidR="00194C8B" w:rsidRPr="00615CF2" w:rsidRDefault="00194C8B" w:rsidP="00451468">
            <w:r w:rsidRPr="00615CF2">
              <w:t>Business Rules/Constraints</w:t>
            </w:r>
          </w:p>
        </w:tc>
        <w:tc>
          <w:tcPr>
            <w:tcW w:w="6145" w:type="dxa"/>
          </w:tcPr>
          <w:p w14:paraId="543C96A2" w14:textId="1461621E" w:rsidR="00194C8B" w:rsidRPr="00615CF2" w:rsidRDefault="00194C8B" w:rsidP="00451468">
            <w:pPr>
              <w:pStyle w:val="TableText"/>
            </w:pPr>
            <w:r>
              <w:t>There will be required field</w:t>
            </w:r>
            <w:r w:rsidR="00394E17">
              <w:t xml:space="preserve">s sufficient to link the Quote </w:t>
            </w:r>
            <w:r w:rsidR="00241C1B">
              <w:t>to a Well</w:t>
            </w:r>
          </w:p>
        </w:tc>
      </w:tr>
      <w:tr w:rsidR="00194C8B" w:rsidRPr="00615CF2" w14:paraId="497C6878" w14:textId="77777777" w:rsidTr="00451468">
        <w:tc>
          <w:tcPr>
            <w:tcW w:w="3150" w:type="dxa"/>
          </w:tcPr>
          <w:p w14:paraId="45FDF815" w14:textId="77777777" w:rsidR="00194C8B" w:rsidRPr="00615CF2" w:rsidRDefault="00194C8B" w:rsidP="00451468">
            <w:r w:rsidRPr="00615CF2">
              <w:lastRenderedPageBreak/>
              <w:t>Success Scenario</w:t>
            </w:r>
          </w:p>
        </w:tc>
        <w:tc>
          <w:tcPr>
            <w:tcW w:w="6145" w:type="dxa"/>
          </w:tcPr>
          <w:p w14:paraId="3B2304D0" w14:textId="0DF6C556" w:rsidR="00194C8B" w:rsidRPr="00615CF2" w:rsidRDefault="00194C8B" w:rsidP="00451468">
            <w:pPr>
              <w:pStyle w:val="TableText"/>
            </w:pPr>
            <w:r>
              <w:t>Submitted data i</w:t>
            </w:r>
            <w:r w:rsidR="00394E17">
              <w:t xml:space="preserve">s loaded into a new Quote </w:t>
            </w:r>
            <w:r>
              <w:t>record</w:t>
            </w:r>
          </w:p>
        </w:tc>
      </w:tr>
      <w:tr w:rsidR="00194C8B" w:rsidRPr="00615CF2" w14:paraId="7EFA44C8" w14:textId="77777777" w:rsidTr="00451468">
        <w:tc>
          <w:tcPr>
            <w:tcW w:w="3150" w:type="dxa"/>
          </w:tcPr>
          <w:p w14:paraId="44C09351" w14:textId="77777777" w:rsidR="00194C8B" w:rsidRPr="00615CF2" w:rsidRDefault="00194C8B" w:rsidP="00451468">
            <w:r w:rsidRPr="00615CF2">
              <w:t>Alternate Scenario</w:t>
            </w:r>
          </w:p>
        </w:tc>
        <w:tc>
          <w:tcPr>
            <w:tcW w:w="6145" w:type="dxa"/>
          </w:tcPr>
          <w:p w14:paraId="2AE06E75" w14:textId="77777777" w:rsidR="00194C8B" w:rsidRPr="00615CF2" w:rsidRDefault="00194C8B" w:rsidP="00451468">
            <w:pPr>
              <w:pStyle w:val="TableText"/>
            </w:pPr>
            <w:r>
              <w:t>None</w:t>
            </w:r>
          </w:p>
        </w:tc>
      </w:tr>
      <w:tr w:rsidR="00194C8B" w:rsidRPr="00615CF2" w14:paraId="79D2D044" w14:textId="77777777" w:rsidTr="00451468">
        <w:tc>
          <w:tcPr>
            <w:tcW w:w="3150" w:type="dxa"/>
          </w:tcPr>
          <w:p w14:paraId="622DBB65" w14:textId="77777777" w:rsidR="00194C8B" w:rsidRPr="00615CF2" w:rsidRDefault="00194C8B" w:rsidP="00451468">
            <w:r w:rsidRPr="00615CF2">
              <w:t>Failure Scenario</w:t>
            </w:r>
          </w:p>
        </w:tc>
        <w:tc>
          <w:tcPr>
            <w:tcW w:w="6145" w:type="dxa"/>
          </w:tcPr>
          <w:p w14:paraId="0F7AEC95" w14:textId="77777777" w:rsidR="00194C8B" w:rsidRPr="00615CF2" w:rsidRDefault="00194C8B" w:rsidP="00451468">
            <w:pPr>
              <w:pStyle w:val="TableText"/>
            </w:pPr>
            <w:r>
              <w:t>Email generated to SME / Admin detailing failure</w:t>
            </w:r>
          </w:p>
        </w:tc>
      </w:tr>
      <w:tr w:rsidR="00194C8B" w:rsidRPr="00615CF2" w14:paraId="0A40F7C5" w14:textId="77777777" w:rsidTr="00451468">
        <w:tc>
          <w:tcPr>
            <w:tcW w:w="3150" w:type="dxa"/>
          </w:tcPr>
          <w:p w14:paraId="278CAD20" w14:textId="77777777" w:rsidR="00194C8B" w:rsidRPr="00615CF2" w:rsidRDefault="00194C8B" w:rsidP="00451468">
            <w:r w:rsidRPr="00615CF2">
              <w:t>External Systems Providing Data</w:t>
            </w:r>
          </w:p>
        </w:tc>
        <w:tc>
          <w:tcPr>
            <w:tcW w:w="6145" w:type="dxa"/>
          </w:tcPr>
          <w:p w14:paraId="5ADA782B" w14:textId="77777777" w:rsidR="00194C8B" w:rsidRPr="00615CF2" w:rsidRDefault="00194C8B" w:rsidP="00451468">
            <w:pPr>
              <w:pStyle w:val="TableText"/>
            </w:pPr>
            <w:r>
              <w:t>Mail server</w:t>
            </w:r>
          </w:p>
        </w:tc>
      </w:tr>
      <w:tr w:rsidR="00194C8B" w:rsidRPr="00615CF2" w14:paraId="3B30C3DB" w14:textId="77777777" w:rsidTr="00451468">
        <w:tc>
          <w:tcPr>
            <w:tcW w:w="3150" w:type="dxa"/>
          </w:tcPr>
          <w:p w14:paraId="796DF47D" w14:textId="77777777" w:rsidR="00194C8B" w:rsidRPr="00615CF2" w:rsidRDefault="00194C8B" w:rsidP="00451468">
            <w:r w:rsidRPr="00615CF2">
              <w:t>External Systems Receiving Data</w:t>
            </w:r>
          </w:p>
        </w:tc>
        <w:tc>
          <w:tcPr>
            <w:tcW w:w="6145" w:type="dxa"/>
          </w:tcPr>
          <w:p w14:paraId="0A495AE5" w14:textId="77777777" w:rsidR="00194C8B" w:rsidRPr="00615CF2" w:rsidRDefault="00194C8B" w:rsidP="00451468">
            <w:pPr>
              <w:pStyle w:val="TableText"/>
            </w:pPr>
            <w:r>
              <w:t>None</w:t>
            </w:r>
          </w:p>
        </w:tc>
      </w:tr>
      <w:tr w:rsidR="00194C8B" w:rsidRPr="00615CF2" w14:paraId="643E88A0" w14:textId="77777777" w:rsidTr="00451468">
        <w:tc>
          <w:tcPr>
            <w:tcW w:w="3150" w:type="dxa"/>
          </w:tcPr>
          <w:p w14:paraId="58D67908" w14:textId="77777777" w:rsidR="00194C8B" w:rsidRPr="00615CF2" w:rsidRDefault="00194C8B" w:rsidP="00451468">
            <w:r>
              <w:t>Programmers Notes</w:t>
            </w:r>
          </w:p>
        </w:tc>
        <w:tc>
          <w:tcPr>
            <w:tcW w:w="6145" w:type="dxa"/>
          </w:tcPr>
          <w:p w14:paraId="36EE04E5" w14:textId="77777777" w:rsidR="00194C8B" w:rsidRPr="00615CF2" w:rsidRDefault="00194C8B" w:rsidP="00451468">
            <w:pPr>
              <w:pStyle w:val="TableText"/>
            </w:pPr>
          </w:p>
        </w:tc>
      </w:tr>
    </w:tbl>
    <w:p w14:paraId="1E900A67" w14:textId="460A3E6F" w:rsidR="005B1FD7" w:rsidRPr="00A602DE" w:rsidRDefault="005B1FD7" w:rsidP="005B1FD7">
      <w:pPr>
        <w:pStyle w:val="Heading2"/>
      </w:pPr>
      <w:r>
        <w:t>10.0 Vendor submits Design</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5B1FD7" w:rsidRPr="00615CF2" w14:paraId="1535AB1D" w14:textId="77777777" w:rsidTr="00451468">
        <w:trPr>
          <w:cnfStyle w:val="100000000000" w:firstRow="1" w:lastRow="0" w:firstColumn="0" w:lastColumn="0" w:oddVBand="0" w:evenVBand="0" w:oddHBand="0" w:evenHBand="0" w:firstRowFirstColumn="0" w:firstRowLastColumn="0" w:lastRowFirstColumn="0" w:lastRowLastColumn="0"/>
          <w:tblHeader/>
        </w:trPr>
        <w:tc>
          <w:tcPr>
            <w:tcW w:w="3150" w:type="dxa"/>
          </w:tcPr>
          <w:p w14:paraId="16EBE0B2" w14:textId="77777777" w:rsidR="005B1FD7" w:rsidRPr="00CF3076" w:rsidRDefault="005B1FD7" w:rsidP="00451468">
            <w:pPr>
              <w:pStyle w:val="TableHeaders"/>
              <w:spacing w:before="72"/>
              <w:rPr>
                <w:b/>
              </w:rPr>
            </w:pPr>
            <w:r w:rsidRPr="00CF3076">
              <w:rPr>
                <w:b/>
              </w:rPr>
              <w:t>Goal</w:t>
            </w:r>
          </w:p>
        </w:tc>
        <w:tc>
          <w:tcPr>
            <w:tcW w:w="6145" w:type="dxa"/>
          </w:tcPr>
          <w:p w14:paraId="7217C6E1" w14:textId="77777777" w:rsidR="005B1FD7" w:rsidRPr="00CF3076" w:rsidRDefault="005B1FD7" w:rsidP="00451468">
            <w:pPr>
              <w:pStyle w:val="TableHeaders"/>
              <w:spacing w:before="72"/>
              <w:rPr>
                <w:b/>
              </w:rPr>
            </w:pPr>
          </w:p>
        </w:tc>
      </w:tr>
      <w:tr w:rsidR="005B1FD7" w:rsidRPr="00615CF2" w14:paraId="1F125F4D" w14:textId="77777777" w:rsidTr="00451468">
        <w:tc>
          <w:tcPr>
            <w:tcW w:w="3150" w:type="dxa"/>
          </w:tcPr>
          <w:p w14:paraId="46F2374D" w14:textId="77777777" w:rsidR="005B1FD7" w:rsidRPr="00615CF2" w:rsidRDefault="005B1FD7" w:rsidP="00451468">
            <w:r>
              <w:t>Expected Result</w:t>
            </w:r>
          </w:p>
        </w:tc>
        <w:tc>
          <w:tcPr>
            <w:tcW w:w="6145" w:type="dxa"/>
          </w:tcPr>
          <w:p w14:paraId="55404E8D" w14:textId="53C35DCE" w:rsidR="005B1FD7" w:rsidRPr="00615CF2" w:rsidRDefault="005B1FD7" w:rsidP="00451468">
            <w:pPr>
              <w:pStyle w:val="TableText"/>
            </w:pPr>
            <w:r>
              <w:t>New Design added to database</w:t>
            </w:r>
          </w:p>
        </w:tc>
      </w:tr>
      <w:tr w:rsidR="005B1FD7" w:rsidRPr="00615CF2" w14:paraId="43B0D770" w14:textId="77777777" w:rsidTr="00451468">
        <w:tc>
          <w:tcPr>
            <w:tcW w:w="3150" w:type="dxa"/>
          </w:tcPr>
          <w:p w14:paraId="1EDECBEA" w14:textId="77777777" w:rsidR="005B1FD7" w:rsidRPr="00615CF2" w:rsidRDefault="005B1FD7" w:rsidP="00451468">
            <w:r w:rsidRPr="00615CF2">
              <w:t>User Role</w:t>
            </w:r>
          </w:p>
        </w:tc>
        <w:tc>
          <w:tcPr>
            <w:tcW w:w="6145" w:type="dxa"/>
          </w:tcPr>
          <w:p w14:paraId="644199A9" w14:textId="77777777" w:rsidR="005B1FD7" w:rsidRPr="00615CF2" w:rsidRDefault="005B1FD7" w:rsidP="00451468">
            <w:pPr>
              <w:pStyle w:val="TableText"/>
            </w:pPr>
            <w:r>
              <w:t>Vendor</w:t>
            </w:r>
          </w:p>
        </w:tc>
      </w:tr>
      <w:tr w:rsidR="005B1FD7" w:rsidRPr="00615CF2" w14:paraId="4D309028" w14:textId="77777777" w:rsidTr="00451468">
        <w:tc>
          <w:tcPr>
            <w:tcW w:w="3150" w:type="dxa"/>
          </w:tcPr>
          <w:p w14:paraId="7245C4DE" w14:textId="77777777" w:rsidR="005B1FD7" w:rsidRPr="00615CF2" w:rsidRDefault="005B1FD7" w:rsidP="00451468">
            <w:r w:rsidRPr="00615CF2">
              <w:t>Pre-conditions</w:t>
            </w:r>
          </w:p>
        </w:tc>
        <w:tc>
          <w:tcPr>
            <w:tcW w:w="6145" w:type="dxa"/>
          </w:tcPr>
          <w:p w14:paraId="799E690A" w14:textId="36F400BC" w:rsidR="005B1FD7" w:rsidRPr="00615CF2" w:rsidRDefault="00F52CC3" w:rsidP="00451468">
            <w:pPr>
              <w:pStyle w:val="TableText"/>
            </w:pPr>
            <w:r>
              <w:t>Well</w:t>
            </w:r>
            <w:r w:rsidR="005B1FD7">
              <w:t xml:space="preserve"> already exists</w:t>
            </w:r>
          </w:p>
        </w:tc>
      </w:tr>
      <w:tr w:rsidR="005B1FD7" w:rsidRPr="00615CF2" w14:paraId="1D4995B6" w14:textId="77777777" w:rsidTr="00451468">
        <w:tc>
          <w:tcPr>
            <w:tcW w:w="3150" w:type="dxa"/>
          </w:tcPr>
          <w:p w14:paraId="5B171B2E" w14:textId="77777777" w:rsidR="005B1FD7" w:rsidRPr="00615CF2" w:rsidRDefault="005B1FD7" w:rsidP="00451468">
            <w:r w:rsidRPr="00615CF2">
              <w:t>Post-conditions</w:t>
            </w:r>
          </w:p>
        </w:tc>
        <w:tc>
          <w:tcPr>
            <w:tcW w:w="6145" w:type="dxa"/>
          </w:tcPr>
          <w:p w14:paraId="207AACF2" w14:textId="12080E8D" w:rsidR="005B1FD7" w:rsidRPr="00615CF2" w:rsidRDefault="005B1FD7" w:rsidP="00451468">
            <w:pPr>
              <w:pStyle w:val="TableText"/>
            </w:pPr>
            <w:r>
              <w:t>De</w:t>
            </w:r>
            <w:r w:rsidR="00F52CC3">
              <w:t>sign created and attached to Well</w:t>
            </w:r>
          </w:p>
        </w:tc>
      </w:tr>
      <w:tr w:rsidR="005B1FD7" w:rsidRPr="00615CF2" w14:paraId="7CB6196B" w14:textId="77777777" w:rsidTr="00451468">
        <w:tc>
          <w:tcPr>
            <w:tcW w:w="3150" w:type="dxa"/>
          </w:tcPr>
          <w:p w14:paraId="2B0119C5" w14:textId="77777777" w:rsidR="005B1FD7" w:rsidRPr="00615CF2" w:rsidRDefault="005B1FD7" w:rsidP="00451468">
            <w:r w:rsidRPr="00615CF2">
              <w:t>Assumptions</w:t>
            </w:r>
          </w:p>
        </w:tc>
        <w:tc>
          <w:tcPr>
            <w:tcW w:w="6145" w:type="dxa"/>
          </w:tcPr>
          <w:p w14:paraId="64466C50" w14:textId="77777777" w:rsidR="005B1FD7" w:rsidRPr="00615CF2" w:rsidRDefault="005B1FD7" w:rsidP="00451468">
            <w:pPr>
              <w:pStyle w:val="TableText"/>
            </w:pPr>
            <w:r>
              <w:t>Standard form used for data</w:t>
            </w:r>
          </w:p>
        </w:tc>
      </w:tr>
      <w:tr w:rsidR="005B1FD7" w:rsidRPr="00615CF2" w14:paraId="0BD733B4" w14:textId="77777777" w:rsidTr="00451468">
        <w:tc>
          <w:tcPr>
            <w:tcW w:w="3150" w:type="dxa"/>
          </w:tcPr>
          <w:p w14:paraId="70FA0E56" w14:textId="77777777" w:rsidR="005B1FD7" w:rsidRPr="00615CF2" w:rsidRDefault="005B1FD7" w:rsidP="00451468">
            <w:r w:rsidRPr="00615CF2">
              <w:t>Business Rules/Constraints</w:t>
            </w:r>
          </w:p>
        </w:tc>
        <w:tc>
          <w:tcPr>
            <w:tcW w:w="6145" w:type="dxa"/>
          </w:tcPr>
          <w:p w14:paraId="4404EBCF" w14:textId="592F98B0" w:rsidR="005B1FD7" w:rsidRPr="00615CF2" w:rsidRDefault="005B1FD7" w:rsidP="00451468">
            <w:pPr>
              <w:pStyle w:val="TableText"/>
            </w:pPr>
            <w:r>
              <w:t>There will be required fields suffic</w:t>
            </w:r>
            <w:r w:rsidR="00F52CC3">
              <w:t>ient to link the Design to a Well</w:t>
            </w:r>
          </w:p>
        </w:tc>
      </w:tr>
      <w:tr w:rsidR="005B1FD7" w:rsidRPr="00615CF2" w14:paraId="0CF405D1" w14:textId="77777777" w:rsidTr="00451468">
        <w:tc>
          <w:tcPr>
            <w:tcW w:w="3150" w:type="dxa"/>
          </w:tcPr>
          <w:p w14:paraId="59E72926" w14:textId="77777777" w:rsidR="005B1FD7" w:rsidRPr="00615CF2" w:rsidRDefault="005B1FD7" w:rsidP="00451468">
            <w:r w:rsidRPr="00615CF2">
              <w:t>Success Scenario</w:t>
            </w:r>
          </w:p>
        </w:tc>
        <w:tc>
          <w:tcPr>
            <w:tcW w:w="6145" w:type="dxa"/>
          </w:tcPr>
          <w:p w14:paraId="14228FD1" w14:textId="0DC09C81" w:rsidR="005B1FD7" w:rsidRPr="00615CF2" w:rsidRDefault="005B1FD7" w:rsidP="00451468">
            <w:pPr>
              <w:pStyle w:val="TableText"/>
            </w:pPr>
            <w:r>
              <w:t>Submitted data is loaded into a new Design record</w:t>
            </w:r>
          </w:p>
        </w:tc>
      </w:tr>
      <w:tr w:rsidR="005B1FD7" w:rsidRPr="00615CF2" w14:paraId="1042A1E9" w14:textId="77777777" w:rsidTr="00451468">
        <w:tc>
          <w:tcPr>
            <w:tcW w:w="3150" w:type="dxa"/>
          </w:tcPr>
          <w:p w14:paraId="088FE1F2" w14:textId="77777777" w:rsidR="005B1FD7" w:rsidRPr="00615CF2" w:rsidRDefault="005B1FD7" w:rsidP="00451468">
            <w:r w:rsidRPr="00615CF2">
              <w:t>Alternate Scenario</w:t>
            </w:r>
          </w:p>
        </w:tc>
        <w:tc>
          <w:tcPr>
            <w:tcW w:w="6145" w:type="dxa"/>
          </w:tcPr>
          <w:p w14:paraId="12DBAB2D" w14:textId="77777777" w:rsidR="005B1FD7" w:rsidRPr="00615CF2" w:rsidRDefault="005B1FD7" w:rsidP="00451468">
            <w:pPr>
              <w:pStyle w:val="TableText"/>
            </w:pPr>
            <w:r>
              <w:t>None</w:t>
            </w:r>
          </w:p>
        </w:tc>
      </w:tr>
      <w:tr w:rsidR="005B1FD7" w:rsidRPr="00615CF2" w14:paraId="5A7F55F3" w14:textId="77777777" w:rsidTr="00451468">
        <w:tc>
          <w:tcPr>
            <w:tcW w:w="3150" w:type="dxa"/>
          </w:tcPr>
          <w:p w14:paraId="674A22D6" w14:textId="77777777" w:rsidR="005B1FD7" w:rsidRPr="00615CF2" w:rsidRDefault="005B1FD7" w:rsidP="00451468">
            <w:r w:rsidRPr="00615CF2">
              <w:t>Failure Scenario</w:t>
            </w:r>
          </w:p>
        </w:tc>
        <w:tc>
          <w:tcPr>
            <w:tcW w:w="6145" w:type="dxa"/>
          </w:tcPr>
          <w:p w14:paraId="2227589D" w14:textId="77777777" w:rsidR="005B1FD7" w:rsidRPr="00615CF2" w:rsidRDefault="005B1FD7" w:rsidP="00451468">
            <w:pPr>
              <w:pStyle w:val="TableText"/>
            </w:pPr>
            <w:r>
              <w:t>Email generated to SME / Admin detailing failure</w:t>
            </w:r>
          </w:p>
        </w:tc>
      </w:tr>
      <w:tr w:rsidR="005B1FD7" w:rsidRPr="00615CF2" w14:paraId="5818C011" w14:textId="77777777" w:rsidTr="00451468">
        <w:tc>
          <w:tcPr>
            <w:tcW w:w="3150" w:type="dxa"/>
          </w:tcPr>
          <w:p w14:paraId="62114017" w14:textId="77777777" w:rsidR="005B1FD7" w:rsidRPr="00615CF2" w:rsidRDefault="005B1FD7" w:rsidP="00451468">
            <w:r w:rsidRPr="00615CF2">
              <w:t>External Systems Providing Data</w:t>
            </w:r>
          </w:p>
        </w:tc>
        <w:tc>
          <w:tcPr>
            <w:tcW w:w="6145" w:type="dxa"/>
          </w:tcPr>
          <w:p w14:paraId="4AD49303" w14:textId="77777777" w:rsidR="005B1FD7" w:rsidRPr="00615CF2" w:rsidRDefault="005B1FD7" w:rsidP="00451468">
            <w:pPr>
              <w:pStyle w:val="TableText"/>
            </w:pPr>
            <w:r>
              <w:t>Mail server</w:t>
            </w:r>
          </w:p>
        </w:tc>
      </w:tr>
      <w:tr w:rsidR="005B1FD7" w:rsidRPr="00615CF2" w14:paraId="66AF7018" w14:textId="77777777" w:rsidTr="00451468">
        <w:tc>
          <w:tcPr>
            <w:tcW w:w="3150" w:type="dxa"/>
          </w:tcPr>
          <w:p w14:paraId="488D2E2F" w14:textId="77777777" w:rsidR="005B1FD7" w:rsidRPr="00615CF2" w:rsidRDefault="005B1FD7" w:rsidP="00451468">
            <w:r w:rsidRPr="00615CF2">
              <w:t>External Systems Receiving Data</w:t>
            </w:r>
          </w:p>
        </w:tc>
        <w:tc>
          <w:tcPr>
            <w:tcW w:w="6145" w:type="dxa"/>
          </w:tcPr>
          <w:p w14:paraId="6B318B07" w14:textId="77777777" w:rsidR="005B1FD7" w:rsidRPr="00615CF2" w:rsidRDefault="005B1FD7" w:rsidP="00451468">
            <w:pPr>
              <w:pStyle w:val="TableText"/>
            </w:pPr>
            <w:r>
              <w:t>None</w:t>
            </w:r>
          </w:p>
        </w:tc>
      </w:tr>
      <w:tr w:rsidR="005B1FD7" w:rsidRPr="00615CF2" w14:paraId="3AC26771" w14:textId="77777777" w:rsidTr="00451468">
        <w:tc>
          <w:tcPr>
            <w:tcW w:w="3150" w:type="dxa"/>
          </w:tcPr>
          <w:p w14:paraId="736C3FED" w14:textId="77777777" w:rsidR="005B1FD7" w:rsidRPr="00615CF2" w:rsidRDefault="005B1FD7" w:rsidP="00451468">
            <w:r>
              <w:t>Programmers Notes</w:t>
            </w:r>
          </w:p>
        </w:tc>
        <w:tc>
          <w:tcPr>
            <w:tcW w:w="6145" w:type="dxa"/>
          </w:tcPr>
          <w:p w14:paraId="1ADD66EE" w14:textId="77777777" w:rsidR="005B1FD7" w:rsidRPr="00615CF2" w:rsidRDefault="005B1FD7" w:rsidP="00451468">
            <w:pPr>
              <w:pStyle w:val="TableText"/>
            </w:pPr>
          </w:p>
        </w:tc>
      </w:tr>
    </w:tbl>
    <w:p w14:paraId="5567DBBB" w14:textId="77B1D0B0" w:rsidR="005B1FD7" w:rsidRPr="00A602DE" w:rsidRDefault="005B1FD7" w:rsidP="005B1FD7">
      <w:pPr>
        <w:pStyle w:val="Heading2"/>
      </w:pPr>
      <w:r>
        <w:t>11.0 Vendor submits Install</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5B1FD7" w:rsidRPr="00615CF2" w14:paraId="4BF30F01" w14:textId="77777777" w:rsidTr="00451468">
        <w:trPr>
          <w:cnfStyle w:val="100000000000" w:firstRow="1" w:lastRow="0" w:firstColumn="0" w:lastColumn="0" w:oddVBand="0" w:evenVBand="0" w:oddHBand="0" w:evenHBand="0" w:firstRowFirstColumn="0" w:firstRowLastColumn="0" w:lastRowFirstColumn="0" w:lastRowLastColumn="0"/>
          <w:tblHeader/>
        </w:trPr>
        <w:tc>
          <w:tcPr>
            <w:tcW w:w="3150" w:type="dxa"/>
          </w:tcPr>
          <w:p w14:paraId="0C658B19" w14:textId="77777777" w:rsidR="005B1FD7" w:rsidRPr="00CF3076" w:rsidRDefault="005B1FD7" w:rsidP="00451468">
            <w:pPr>
              <w:pStyle w:val="TableHeaders"/>
              <w:spacing w:before="72"/>
              <w:rPr>
                <w:b/>
              </w:rPr>
            </w:pPr>
            <w:r w:rsidRPr="00CF3076">
              <w:rPr>
                <w:b/>
              </w:rPr>
              <w:t>Goal</w:t>
            </w:r>
          </w:p>
        </w:tc>
        <w:tc>
          <w:tcPr>
            <w:tcW w:w="6145" w:type="dxa"/>
          </w:tcPr>
          <w:p w14:paraId="2E9602B8" w14:textId="77777777" w:rsidR="005B1FD7" w:rsidRPr="00CF3076" w:rsidRDefault="005B1FD7" w:rsidP="00451468">
            <w:pPr>
              <w:pStyle w:val="TableHeaders"/>
              <w:spacing w:before="72"/>
              <w:rPr>
                <w:b/>
              </w:rPr>
            </w:pPr>
          </w:p>
        </w:tc>
      </w:tr>
      <w:tr w:rsidR="005B1FD7" w:rsidRPr="00615CF2" w14:paraId="4C2FB4F2" w14:textId="77777777" w:rsidTr="00451468">
        <w:tc>
          <w:tcPr>
            <w:tcW w:w="3150" w:type="dxa"/>
          </w:tcPr>
          <w:p w14:paraId="4693821D" w14:textId="77777777" w:rsidR="005B1FD7" w:rsidRPr="00615CF2" w:rsidRDefault="005B1FD7" w:rsidP="00451468">
            <w:r>
              <w:t>Expected Result</w:t>
            </w:r>
          </w:p>
        </w:tc>
        <w:tc>
          <w:tcPr>
            <w:tcW w:w="6145" w:type="dxa"/>
          </w:tcPr>
          <w:p w14:paraId="23F369D4" w14:textId="10B39EE1" w:rsidR="005B1FD7" w:rsidRPr="00615CF2" w:rsidRDefault="005B1FD7" w:rsidP="00451468">
            <w:pPr>
              <w:pStyle w:val="TableText"/>
            </w:pPr>
            <w:r>
              <w:t xml:space="preserve">New </w:t>
            </w:r>
            <w:r w:rsidR="002A02D5">
              <w:t>Install</w:t>
            </w:r>
            <w:r>
              <w:t xml:space="preserve"> added to database</w:t>
            </w:r>
          </w:p>
        </w:tc>
      </w:tr>
      <w:tr w:rsidR="005B1FD7" w:rsidRPr="00615CF2" w14:paraId="454DCE87" w14:textId="77777777" w:rsidTr="00451468">
        <w:tc>
          <w:tcPr>
            <w:tcW w:w="3150" w:type="dxa"/>
          </w:tcPr>
          <w:p w14:paraId="5D3D73F7" w14:textId="77777777" w:rsidR="005B1FD7" w:rsidRPr="00615CF2" w:rsidRDefault="005B1FD7" w:rsidP="00451468">
            <w:r w:rsidRPr="00615CF2">
              <w:t>User Role</w:t>
            </w:r>
          </w:p>
        </w:tc>
        <w:tc>
          <w:tcPr>
            <w:tcW w:w="6145" w:type="dxa"/>
          </w:tcPr>
          <w:p w14:paraId="1996B295" w14:textId="77777777" w:rsidR="005B1FD7" w:rsidRPr="00615CF2" w:rsidRDefault="005B1FD7" w:rsidP="00451468">
            <w:pPr>
              <w:pStyle w:val="TableText"/>
            </w:pPr>
            <w:r>
              <w:t>Vendor</w:t>
            </w:r>
          </w:p>
        </w:tc>
      </w:tr>
      <w:tr w:rsidR="005B1FD7" w:rsidRPr="00615CF2" w14:paraId="0344B9E6" w14:textId="77777777" w:rsidTr="00451468">
        <w:tc>
          <w:tcPr>
            <w:tcW w:w="3150" w:type="dxa"/>
          </w:tcPr>
          <w:p w14:paraId="54F8E70F" w14:textId="77777777" w:rsidR="005B1FD7" w:rsidRPr="00615CF2" w:rsidRDefault="005B1FD7" w:rsidP="00451468">
            <w:r w:rsidRPr="00615CF2">
              <w:t>Pre-conditions</w:t>
            </w:r>
          </w:p>
        </w:tc>
        <w:tc>
          <w:tcPr>
            <w:tcW w:w="6145" w:type="dxa"/>
          </w:tcPr>
          <w:p w14:paraId="6BC5185E" w14:textId="28A6FF2B" w:rsidR="005B1FD7" w:rsidRPr="00615CF2" w:rsidRDefault="00767B0E" w:rsidP="00451468">
            <w:pPr>
              <w:pStyle w:val="TableText"/>
            </w:pPr>
            <w:r>
              <w:t>Well</w:t>
            </w:r>
            <w:r w:rsidR="005B1FD7">
              <w:t xml:space="preserve"> already exists</w:t>
            </w:r>
          </w:p>
        </w:tc>
      </w:tr>
      <w:tr w:rsidR="005B1FD7" w:rsidRPr="00615CF2" w14:paraId="4C14F6DD" w14:textId="77777777" w:rsidTr="00451468">
        <w:tc>
          <w:tcPr>
            <w:tcW w:w="3150" w:type="dxa"/>
          </w:tcPr>
          <w:p w14:paraId="7E9C67D2" w14:textId="77777777" w:rsidR="005B1FD7" w:rsidRPr="00615CF2" w:rsidRDefault="005B1FD7" w:rsidP="00451468">
            <w:r w:rsidRPr="00615CF2">
              <w:t>Post-conditions</w:t>
            </w:r>
          </w:p>
        </w:tc>
        <w:tc>
          <w:tcPr>
            <w:tcW w:w="6145" w:type="dxa"/>
          </w:tcPr>
          <w:p w14:paraId="5147D721" w14:textId="781EEF97" w:rsidR="005B1FD7" w:rsidRPr="00615CF2" w:rsidRDefault="002A02D5" w:rsidP="00451468">
            <w:pPr>
              <w:pStyle w:val="TableText"/>
            </w:pPr>
            <w:r>
              <w:t>Install</w:t>
            </w:r>
            <w:r w:rsidR="00767B0E">
              <w:t xml:space="preserve"> created and attached to Well</w:t>
            </w:r>
          </w:p>
        </w:tc>
      </w:tr>
      <w:tr w:rsidR="005B1FD7" w:rsidRPr="00615CF2" w14:paraId="19726923" w14:textId="77777777" w:rsidTr="00451468">
        <w:tc>
          <w:tcPr>
            <w:tcW w:w="3150" w:type="dxa"/>
          </w:tcPr>
          <w:p w14:paraId="5B4F4903" w14:textId="77777777" w:rsidR="005B1FD7" w:rsidRPr="00615CF2" w:rsidRDefault="005B1FD7" w:rsidP="00451468">
            <w:r w:rsidRPr="00615CF2">
              <w:lastRenderedPageBreak/>
              <w:t>Assumptions</w:t>
            </w:r>
          </w:p>
        </w:tc>
        <w:tc>
          <w:tcPr>
            <w:tcW w:w="6145" w:type="dxa"/>
          </w:tcPr>
          <w:p w14:paraId="0BB0D1EF" w14:textId="77777777" w:rsidR="005B1FD7" w:rsidRPr="00615CF2" w:rsidRDefault="005B1FD7" w:rsidP="00451468">
            <w:pPr>
              <w:pStyle w:val="TableText"/>
            </w:pPr>
            <w:r>
              <w:t>Standard form used for data</w:t>
            </w:r>
          </w:p>
        </w:tc>
      </w:tr>
      <w:tr w:rsidR="005B1FD7" w:rsidRPr="00615CF2" w14:paraId="54E67400" w14:textId="77777777" w:rsidTr="00451468">
        <w:tc>
          <w:tcPr>
            <w:tcW w:w="3150" w:type="dxa"/>
          </w:tcPr>
          <w:p w14:paraId="553816BD" w14:textId="77777777" w:rsidR="005B1FD7" w:rsidRPr="00615CF2" w:rsidRDefault="005B1FD7" w:rsidP="00451468">
            <w:r w:rsidRPr="00615CF2">
              <w:t>Business Rules/Constraints</w:t>
            </w:r>
          </w:p>
        </w:tc>
        <w:tc>
          <w:tcPr>
            <w:tcW w:w="6145" w:type="dxa"/>
          </w:tcPr>
          <w:p w14:paraId="63CD453F" w14:textId="0A2968FB" w:rsidR="005B1FD7" w:rsidRPr="00615CF2" w:rsidRDefault="005B1FD7" w:rsidP="00451468">
            <w:pPr>
              <w:pStyle w:val="TableText"/>
            </w:pPr>
            <w:r>
              <w:t xml:space="preserve">There will be required fields sufficient to link the </w:t>
            </w:r>
            <w:r w:rsidR="002A02D5">
              <w:t>Install</w:t>
            </w:r>
            <w:r w:rsidR="00767B0E">
              <w:t xml:space="preserve"> to a Well</w:t>
            </w:r>
          </w:p>
        </w:tc>
      </w:tr>
      <w:tr w:rsidR="005B1FD7" w:rsidRPr="00615CF2" w14:paraId="7539D7ED" w14:textId="77777777" w:rsidTr="00451468">
        <w:tc>
          <w:tcPr>
            <w:tcW w:w="3150" w:type="dxa"/>
          </w:tcPr>
          <w:p w14:paraId="27FD1658" w14:textId="77777777" w:rsidR="005B1FD7" w:rsidRPr="00615CF2" w:rsidRDefault="005B1FD7" w:rsidP="00451468">
            <w:r w:rsidRPr="00615CF2">
              <w:t>Success Scenario</w:t>
            </w:r>
          </w:p>
        </w:tc>
        <w:tc>
          <w:tcPr>
            <w:tcW w:w="6145" w:type="dxa"/>
          </w:tcPr>
          <w:p w14:paraId="334EE87D" w14:textId="1E5F205F" w:rsidR="005B1FD7" w:rsidRPr="00615CF2" w:rsidRDefault="005B1FD7" w:rsidP="00451468">
            <w:pPr>
              <w:pStyle w:val="TableText"/>
            </w:pPr>
            <w:r>
              <w:t xml:space="preserve">Submitted data is loaded into a new </w:t>
            </w:r>
            <w:r w:rsidR="002A02D5">
              <w:t>Install</w:t>
            </w:r>
            <w:r>
              <w:t xml:space="preserve"> record</w:t>
            </w:r>
          </w:p>
        </w:tc>
      </w:tr>
      <w:tr w:rsidR="005B1FD7" w:rsidRPr="00615CF2" w14:paraId="46C12F53" w14:textId="77777777" w:rsidTr="00451468">
        <w:tc>
          <w:tcPr>
            <w:tcW w:w="3150" w:type="dxa"/>
          </w:tcPr>
          <w:p w14:paraId="471D9B1B" w14:textId="77777777" w:rsidR="005B1FD7" w:rsidRPr="00615CF2" w:rsidRDefault="005B1FD7" w:rsidP="00451468">
            <w:r w:rsidRPr="00615CF2">
              <w:t>Alternate Scenario</w:t>
            </w:r>
          </w:p>
        </w:tc>
        <w:tc>
          <w:tcPr>
            <w:tcW w:w="6145" w:type="dxa"/>
          </w:tcPr>
          <w:p w14:paraId="55D425F6" w14:textId="77777777" w:rsidR="005B1FD7" w:rsidRPr="00615CF2" w:rsidRDefault="005B1FD7" w:rsidP="00451468">
            <w:pPr>
              <w:pStyle w:val="TableText"/>
            </w:pPr>
            <w:r>
              <w:t>None</w:t>
            </w:r>
          </w:p>
        </w:tc>
      </w:tr>
      <w:tr w:rsidR="005B1FD7" w:rsidRPr="00615CF2" w14:paraId="785D2FE5" w14:textId="77777777" w:rsidTr="00451468">
        <w:tc>
          <w:tcPr>
            <w:tcW w:w="3150" w:type="dxa"/>
          </w:tcPr>
          <w:p w14:paraId="7C415EA3" w14:textId="77777777" w:rsidR="005B1FD7" w:rsidRPr="00615CF2" w:rsidRDefault="005B1FD7" w:rsidP="00451468">
            <w:r w:rsidRPr="00615CF2">
              <w:t>Failure Scenario</w:t>
            </w:r>
          </w:p>
        </w:tc>
        <w:tc>
          <w:tcPr>
            <w:tcW w:w="6145" w:type="dxa"/>
          </w:tcPr>
          <w:p w14:paraId="72D88B19" w14:textId="77777777" w:rsidR="005B1FD7" w:rsidRPr="00615CF2" w:rsidRDefault="005B1FD7" w:rsidP="00451468">
            <w:pPr>
              <w:pStyle w:val="TableText"/>
            </w:pPr>
            <w:r>
              <w:t>Email generated to SME / Admin detailing failure</w:t>
            </w:r>
          </w:p>
        </w:tc>
      </w:tr>
      <w:tr w:rsidR="005B1FD7" w:rsidRPr="00615CF2" w14:paraId="3FE09DDB" w14:textId="77777777" w:rsidTr="00451468">
        <w:tc>
          <w:tcPr>
            <w:tcW w:w="3150" w:type="dxa"/>
          </w:tcPr>
          <w:p w14:paraId="2A036119" w14:textId="77777777" w:rsidR="005B1FD7" w:rsidRPr="00615CF2" w:rsidRDefault="005B1FD7" w:rsidP="00451468">
            <w:r w:rsidRPr="00615CF2">
              <w:t>External Systems Providing Data</w:t>
            </w:r>
          </w:p>
        </w:tc>
        <w:tc>
          <w:tcPr>
            <w:tcW w:w="6145" w:type="dxa"/>
          </w:tcPr>
          <w:p w14:paraId="5EB0CE21" w14:textId="77777777" w:rsidR="005B1FD7" w:rsidRPr="00615CF2" w:rsidRDefault="005B1FD7" w:rsidP="00451468">
            <w:pPr>
              <w:pStyle w:val="TableText"/>
            </w:pPr>
            <w:r>
              <w:t>Mail server</w:t>
            </w:r>
          </w:p>
        </w:tc>
      </w:tr>
      <w:tr w:rsidR="005B1FD7" w:rsidRPr="00615CF2" w14:paraId="36ED69FF" w14:textId="77777777" w:rsidTr="00451468">
        <w:tc>
          <w:tcPr>
            <w:tcW w:w="3150" w:type="dxa"/>
          </w:tcPr>
          <w:p w14:paraId="2714BA8B" w14:textId="77777777" w:rsidR="005B1FD7" w:rsidRPr="00615CF2" w:rsidRDefault="005B1FD7" w:rsidP="00451468">
            <w:r w:rsidRPr="00615CF2">
              <w:t>External Systems Receiving Data</w:t>
            </w:r>
          </w:p>
        </w:tc>
        <w:tc>
          <w:tcPr>
            <w:tcW w:w="6145" w:type="dxa"/>
          </w:tcPr>
          <w:p w14:paraId="6145341F" w14:textId="77777777" w:rsidR="005B1FD7" w:rsidRPr="00615CF2" w:rsidRDefault="005B1FD7" w:rsidP="00451468">
            <w:pPr>
              <w:pStyle w:val="TableText"/>
            </w:pPr>
            <w:r>
              <w:t>None</w:t>
            </w:r>
          </w:p>
        </w:tc>
      </w:tr>
      <w:tr w:rsidR="005B1FD7" w:rsidRPr="00615CF2" w14:paraId="74174DC2" w14:textId="77777777" w:rsidTr="00451468">
        <w:tc>
          <w:tcPr>
            <w:tcW w:w="3150" w:type="dxa"/>
          </w:tcPr>
          <w:p w14:paraId="4D082238" w14:textId="77777777" w:rsidR="005B1FD7" w:rsidRPr="00615CF2" w:rsidRDefault="005B1FD7" w:rsidP="00451468">
            <w:r>
              <w:t>Programmers Notes</w:t>
            </w:r>
          </w:p>
        </w:tc>
        <w:tc>
          <w:tcPr>
            <w:tcW w:w="6145" w:type="dxa"/>
          </w:tcPr>
          <w:p w14:paraId="4C159C3A" w14:textId="77777777" w:rsidR="005B1FD7" w:rsidRPr="00615CF2" w:rsidRDefault="005B1FD7" w:rsidP="00451468">
            <w:pPr>
              <w:pStyle w:val="TableText"/>
            </w:pPr>
          </w:p>
        </w:tc>
      </w:tr>
    </w:tbl>
    <w:p w14:paraId="4922A4D9" w14:textId="4C4E2B10" w:rsidR="00194C8B" w:rsidRDefault="00A948D3" w:rsidP="00194C8B">
      <w:pPr>
        <w:pStyle w:val="Heading2"/>
      </w:pPr>
      <w:r>
        <w:t>12</w:t>
      </w:r>
      <w:r w:rsidR="00394E17">
        <w:t xml:space="preserve">.0 SME submits </w:t>
      </w:r>
      <w:r w:rsidR="002A02D5">
        <w:t>Install</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194C8B" w:rsidRPr="00615CF2" w14:paraId="381EEA63" w14:textId="77777777" w:rsidTr="00451468">
        <w:trPr>
          <w:cnfStyle w:val="100000000000" w:firstRow="1" w:lastRow="0" w:firstColumn="0" w:lastColumn="0" w:oddVBand="0" w:evenVBand="0" w:oddHBand="0" w:evenHBand="0" w:firstRowFirstColumn="0" w:firstRowLastColumn="0" w:lastRowFirstColumn="0" w:lastRowLastColumn="0"/>
          <w:tblHeader/>
        </w:trPr>
        <w:tc>
          <w:tcPr>
            <w:tcW w:w="3150" w:type="dxa"/>
          </w:tcPr>
          <w:p w14:paraId="511AEA21" w14:textId="77777777" w:rsidR="00194C8B" w:rsidRPr="00CF3076" w:rsidRDefault="00194C8B" w:rsidP="00451468">
            <w:pPr>
              <w:pStyle w:val="TableHeaders"/>
              <w:spacing w:before="72"/>
              <w:rPr>
                <w:b/>
              </w:rPr>
            </w:pPr>
            <w:r w:rsidRPr="00CF3076">
              <w:rPr>
                <w:b/>
              </w:rPr>
              <w:t>Goal</w:t>
            </w:r>
          </w:p>
        </w:tc>
        <w:tc>
          <w:tcPr>
            <w:tcW w:w="6145" w:type="dxa"/>
          </w:tcPr>
          <w:p w14:paraId="1094D0E7" w14:textId="77777777" w:rsidR="00194C8B" w:rsidRPr="00CF3076" w:rsidRDefault="00194C8B" w:rsidP="00451468">
            <w:pPr>
              <w:pStyle w:val="TableHeaders"/>
              <w:spacing w:before="72"/>
              <w:rPr>
                <w:b/>
              </w:rPr>
            </w:pPr>
          </w:p>
        </w:tc>
      </w:tr>
      <w:tr w:rsidR="00194C8B" w:rsidRPr="00615CF2" w14:paraId="1CE322E8" w14:textId="77777777" w:rsidTr="00451468">
        <w:tc>
          <w:tcPr>
            <w:tcW w:w="3150" w:type="dxa"/>
          </w:tcPr>
          <w:p w14:paraId="1512A1D9" w14:textId="77777777" w:rsidR="00194C8B" w:rsidRPr="00615CF2" w:rsidRDefault="00194C8B" w:rsidP="00451468">
            <w:r>
              <w:t>Expected Result</w:t>
            </w:r>
          </w:p>
        </w:tc>
        <w:tc>
          <w:tcPr>
            <w:tcW w:w="6145" w:type="dxa"/>
          </w:tcPr>
          <w:p w14:paraId="06D7B90F" w14:textId="45599651" w:rsidR="00194C8B" w:rsidRPr="00615CF2" w:rsidRDefault="00394E17" w:rsidP="00451468">
            <w:pPr>
              <w:pStyle w:val="TableText"/>
            </w:pPr>
            <w:r>
              <w:t xml:space="preserve">New </w:t>
            </w:r>
            <w:r w:rsidR="002A02D5">
              <w:t>Install</w:t>
            </w:r>
            <w:r w:rsidR="00194C8B">
              <w:t xml:space="preserve"> added to database</w:t>
            </w:r>
          </w:p>
        </w:tc>
      </w:tr>
      <w:tr w:rsidR="00194C8B" w:rsidRPr="00615CF2" w14:paraId="052C2DA6" w14:textId="77777777" w:rsidTr="00451468">
        <w:tc>
          <w:tcPr>
            <w:tcW w:w="3150" w:type="dxa"/>
          </w:tcPr>
          <w:p w14:paraId="50BEE96F" w14:textId="77777777" w:rsidR="00194C8B" w:rsidRPr="00615CF2" w:rsidRDefault="00194C8B" w:rsidP="00451468">
            <w:r w:rsidRPr="00615CF2">
              <w:t>User Role</w:t>
            </w:r>
          </w:p>
        </w:tc>
        <w:tc>
          <w:tcPr>
            <w:tcW w:w="6145" w:type="dxa"/>
          </w:tcPr>
          <w:p w14:paraId="470E2848" w14:textId="77777777" w:rsidR="00194C8B" w:rsidRPr="00615CF2" w:rsidRDefault="00194C8B" w:rsidP="00451468">
            <w:pPr>
              <w:pStyle w:val="TableText"/>
            </w:pPr>
            <w:r>
              <w:t>SME</w:t>
            </w:r>
          </w:p>
        </w:tc>
      </w:tr>
      <w:tr w:rsidR="00194C8B" w:rsidRPr="00615CF2" w14:paraId="7225340A" w14:textId="77777777" w:rsidTr="00451468">
        <w:tc>
          <w:tcPr>
            <w:tcW w:w="3150" w:type="dxa"/>
          </w:tcPr>
          <w:p w14:paraId="0ADFE478" w14:textId="77777777" w:rsidR="00194C8B" w:rsidRPr="00615CF2" w:rsidRDefault="00194C8B" w:rsidP="00451468">
            <w:r w:rsidRPr="00615CF2">
              <w:t>Pre-conditions</w:t>
            </w:r>
          </w:p>
        </w:tc>
        <w:tc>
          <w:tcPr>
            <w:tcW w:w="6145" w:type="dxa"/>
          </w:tcPr>
          <w:p w14:paraId="4A4C74AF" w14:textId="692E8438" w:rsidR="00194C8B" w:rsidRPr="00615CF2" w:rsidRDefault="00806C78" w:rsidP="00451468">
            <w:pPr>
              <w:pStyle w:val="TableText"/>
            </w:pPr>
            <w:r>
              <w:t>Well</w:t>
            </w:r>
            <w:r w:rsidR="00194C8B">
              <w:t xml:space="preserve"> already exists</w:t>
            </w:r>
          </w:p>
        </w:tc>
      </w:tr>
      <w:tr w:rsidR="00194C8B" w:rsidRPr="00615CF2" w14:paraId="3428E76B" w14:textId="77777777" w:rsidTr="00451468">
        <w:tc>
          <w:tcPr>
            <w:tcW w:w="3150" w:type="dxa"/>
          </w:tcPr>
          <w:p w14:paraId="184A5501" w14:textId="77777777" w:rsidR="00194C8B" w:rsidRPr="00615CF2" w:rsidRDefault="00194C8B" w:rsidP="00451468">
            <w:r w:rsidRPr="00615CF2">
              <w:t>Post-conditions</w:t>
            </w:r>
          </w:p>
        </w:tc>
        <w:tc>
          <w:tcPr>
            <w:tcW w:w="6145" w:type="dxa"/>
          </w:tcPr>
          <w:p w14:paraId="76ABB418" w14:textId="2914FF48" w:rsidR="00194C8B" w:rsidRPr="00615CF2" w:rsidRDefault="002A02D5" w:rsidP="00451468">
            <w:pPr>
              <w:pStyle w:val="TableText"/>
            </w:pPr>
            <w:r>
              <w:t>Install</w:t>
            </w:r>
            <w:r w:rsidR="00806C78">
              <w:t xml:space="preserve"> created and attached to Well</w:t>
            </w:r>
          </w:p>
        </w:tc>
      </w:tr>
      <w:tr w:rsidR="00194C8B" w:rsidRPr="00615CF2" w14:paraId="3488A204" w14:textId="77777777" w:rsidTr="00451468">
        <w:tc>
          <w:tcPr>
            <w:tcW w:w="3150" w:type="dxa"/>
          </w:tcPr>
          <w:p w14:paraId="2042C086" w14:textId="77777777" w:rsidR="00194C8B" w:rsidRPr="00615CF2" w:rsidRDefault="00194C8B" w:rsidP="00451468">
            <w:r w:rsidRPr="00615CF2">
              <w:t>Assumptions</w:t>
            </w:r>
          </w:p>
        </w:tc>
        <w:tc>
          <w:tcPr>
            <w:tcW w:w="6145" w:type="dxa"/>
          </w:tcPr>
          <w:p w14:paraId="3BE0A78D" w14:textId="77777777" w:rsidR="00194C8B" w:rsidRPr="00615CF2" w:rsidRDefault="00194C8B" w:rsidP="00451468">
            <w:pPr>
              <w:pStyle w:val="TableText"/>
            </w:pPr>
            <w:r>
              <w:t>Standard form used for data</w:t>
            </w:r>
          </w:p>
        </w:tc>
      </w:tr>
      <w:tr w:rsidR="00194C8B" w:rsidRPr="00615CF2" w14:paraId="0BAC0F0B" w14:textId="77777777" w:rsidTr="00451468">
        <w:tc>
          <w:tcPr>
            <w:tcW w:w="3150" w:type="dxa"/>
          </w:tcPr>
          <w:p w14:paraId="78BC4C77" w14:textId="77777777" w:rsidR="00194C8B" w:rsidRPr="00615CF2" w:rsidRDefault="00194C8B" w:rsidP="00451468">
            <w:r w:rsidRPr="00615CF2">
              <w:t>Business Rules/Constraints</w:t>
            </w:r>
          </w:p>
        </w:tc>
        <w:tc>
          <w:tcPr>
            <w:tcW w:w="6145" w:type="dxa"/>
          </w:tcPr>
          <w:p w14:paraId="6ACE6957" w14:textId="489E64B8" w:rsidR="00194C8B" w:rsidRPr="00615CF2" w:rsidRDefault="00194C8B" w:rsidP="00451468">
            <w:pPr>
              <w:pStyle w:val="TableText"/>
            </w:pPr>
            <w:r>
              <w:t>Drop down fields sufficient to li</w:t>
            </w:r>
            <w:r w:rsidR="00394E17">
              <w:t xml:space="preserve">nk the </w:t>
            </w:r>
            <w:r w:rsidR="002A02D5">
              <w:t>Install</w:t>
            </w:r>
            <w:r w:rsidR="00806C78">
              <w:t xml:space="preserve"> to a Well</w:t>
            </w:r>
          </w:p>
        </w:tc>
      </w:tr>
      <w:tr w:rsidR="00194C8B" w:rsidRPr="00615CF2" w14:paraId="559A718F" w14:textId="77777777" w:rsidTr="00451468">
        <w:tc>
          <w:tcPr>
            <w:tcW w:w="3150" w:type="dxa"/>
          </w:tcPr>
          <w:p w14:paraId="62C9C3C7" w14:textId="77777777" w:rsidR="00194C8B" w:rsidRPr="00615CF2" w:rsidRDefault="00194C8B" w:rsidP="00451468">
            <w:r w:rsidRPr="00615CF2">
              <w:t>Success Scenario</w:t>
            </w:r>
          </w:p>
        </w:tc>
        <w:tc>
          <w:tcPr>
            <w:tcW w:w="6145" w:type="dxa"/>
          </w:tcPr>
          <w:p w14:paraId="71689EA1" w14:textId="6D38AA5D" w:rsidR="00194C8B" w:rsidRPr="00615CF2" w:rsidRDefault="00194C8B" w:rsidP="00451468">
            <w:pPr>
              <w:pStyle w:val="TableText"/>
            </w:pPr>
            <w:r>
              <w:t xml:space="preserve">Submitted </w:t>
            </w:r>
            <w:r w:rsidR="00394E17">
              <w:t xml:space="preserve">data is loaded into a new </w:t>
            </w:r>
            <w:r w:rsidR="002A02D5">
              <w:t>Install</w:t>
            </w:r>
            <w:r>
              <w:t xml:space="preserve"> record</w:t>
            </w:r>
          </w:p>
        </w:tc>
      </w:tr>
      <w:tr w:rsidR="00194C8B" w:rsidRPr="00615CF2" w14:paraId="578535C4" w14:textId="77777777" w:rsidTr="00451468">
        <w:tc>
          <w:tcPr>
            <w:tcW w:w="3150" w:type="dxa"/>
          </w:tcPr>
          <w:p w14:paraId="21036A85" w14:textId="77777777" w:rsidR="00194C8B" w:rsidRPr="00615CF2" w:rsidRDefault="00194C8B" w:rsidP="00451468">
            <w:r w:rsidRPr="00615CF2">
              <w:t>Alternate Scenario</w:t>
            </w:r>
          </w:p>
        </w:tc>
        <w:tc>
          <w:tcPr>
            <w:tcW w:w="6145" w:type="dxa"/>
          </w:tcPr>
          <w:p w14:paraId="1B1A358D" w14:textId="77777777" w:rsidR="00194C8B" w:rsidRPr="00615CF2" w:rsidRDefault="00194C8B" w:rsidP="00451468">
            <w:pPr>
              <w:pStyle w:val="TableText"/>
            </w:pPr>
            <w:r>
              <w:t>None</w:t>
            </w:r>
          </w:p>
        </w:tc>
      </w:tr>
      <w:tr w:rsidR="00194C8B" w:rsidRPr="00615CF2" w14:paraId="4ED996E1" w14:textId="77777777" w:rsidTr="00451468">
        <w:tc>
          <w:tcPr>
            <w:tcW w:w="3150" w:type="dxa"/>
          </w:tcPr>
          <w:p w14:paraId="2C6C8E59" w14:textId="77777777" w:rsidR="00194C8B" w:rsidRPr="00615CF2" w:rsidRDefault="00194C8B" w:rsidP="00451468">
            <w:r w:rsidRPr="00615CF2">
              <w:t>Failure Scenario</w:t>
            </w:r>
          </w:p>
        </w:tc>
        <w:tc>
          <w:tcPr>
            <w:tcW w:w="6145" w:type="dxa"/>
          </w:tcPr>
          <w:p w14:paraId="5B9DC69F" w14:textId="77777777" w:rsidR="00194C8B" w:rsidRPr="00615CF2" w:rsidRDefault="00194C8B" w:rsidP="00451468">
            <w:pPr>
              <w:pStyle w:val="TableText"/>
            </w:pPr>
            <w:r>
              <w:t>Email generated to SME / Admin detailing failure</w:t>
            </w:r>
          </w:p>
        </w:tc>
      </w:tr>
      <w:tr w:rsidR="00194C8B" w:rsidRPr="00615CF2" w14:paraId="0A23D8D6" w14:textId="77777777" w:rsidTr="00451468">
        <w:tc>
          <w:tcPr>
            <w:tcW w:w="3150" w:type="dxa"/>
          </w:tcPr>
          <w:p w14:paraId="0C7E1CC5" w14:textId="77777777" w:rsidR="00194C8B" w:rsidRPr="00615CF2" w:rsidRDefault="00194C8B" w:rsidP="00451468">
            <w:r w:rsidRPr="00615CF2">
              <w:t>External Systems Providing Data</w:t>
            </w:r>
          </w:p>
        </w:tc>
        <w:tc>
          <w:tcPr>
            <w:tcW w:w="6145" w:type="dxa"/>
          </w:tcPr>
          <w:p w14:paraId="5D225BAD" w14:textId="77777777" w:rsidR="00194C8B" w:rsidRPr="00615CF2" w:rsidRDefault="00194C8B" w:rsidP="00451468">
            <w:pPr>
              <w:pStyle w:val="TableText"/>
            </w:pPr>
            <w:r>
              <w:t>Mail server</w:t>
            </w:r>
          </w:p>
        </w:tc>
      </w:tr>
      <w:tr w:rsidR="00194C8B" w:rsidRPr="00615CF2" w14:paraId="7267108D" w14:textId="77777777" w:rsidTr="00451468">
        <w:tc>
          <w:tcPr>
            <w:tcW w:w="3150" w:type="dxa"/>
          </w:tcPr>
          <w:p w14:paraId="1C424D2E" w14:textId="77777777" w:rsidR="00194C8B" w:rsidRPr="00615CF2" w:rsidRDefault="00194C8B" w:rsidP="00451468">
            <w:r w:rsidRPr="00615CF2">
              <w:t>External Systems Receiving Data</w:t>
            </w:r>
          </w:p>
        </w:tc>
        <w:tc>
          <w:tcPr>
            <w:tcW w:w="6145" w:type="dxa"/>
          </w:tcPr>
          <w:p w14:paraId="3697A378" w14:textId="77777777" w:rsidR="00194C8B" w:rsidRPr="00615CF2" w:rsidRDefault="00194C8B" w:rsidP="00451468">
            <w:pPr>
              <w:pStyle w:val="TableText"/>
            </w:pPr>
            <w:r>
              <w:t>None</w:t>
            </w:r>
          </w:p>
        </w:tc>
      </w:tr>
      <w:tr w:rsidR="00194C8B" w:rsidRPr="00615CF2" w14:paraId="3CCC4CDE" w14:textId="77777777" w:rsidTr="00451468">
        <w:tc>
          <w:tcPr>
            <w:tcW w:w="3150" w:type="dxa"/>
          </w:tcPr>
          <w:p w14:paraId="76F2E8E1" w14:textId="77777777" w:rsidR="00194C8B" w:rsidRPr="00615CF2" w:rsidRDefault="00194C8B" w:rsidP="00451468">
            <w:r>
              <w:t>Programmers Notes</w:t>
            </w:r>
          </w:p>
        </w:tc>
        <w:tc>
          <w:tcPr>
            <w:tcW w:w="6145" w:type="dxa"/>
          </w:tcPr>
          <w:p w14:paraId="5FDD0316" w14:textId="77777777" w:rsidR="00194C8B" w:rsidRPr="00615CF2" w:rsidRDefault="00194C8B" w:rsidP="00451468">
            <w:pPr>
              <w:pStyle w:val="TableText"/>
            </w:pPr>
          </w:p>
        </w:tc>
      </w:tr>
    </w:tbl>
    <w:p w14:paraId="3A4CF8E6" w14:textId="533DB5D3" w:rsidR="00A948D3" w:rsidRPr="00A602DE" w:rsidRDefault="00A948D3" w:rsidP="00A948D3">
      <w:pPr>
        <w:pStyle w:val="Heading2"/>
      </w:pPr>
      <w:r>
        <w:t xml:space="preserve">13.0 Vendor submits Commission </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A948D3" w:rsidRPr="00615CF2" w14:paraId="5C41B320" w14:textId="77777777" w:rsidTr="00451468">
        <w:trPr>
          <w:cnfStyle w:val="100000000000" w:firstRow="1" w:lastRow="0" w:firstColumn="0" w:lastColumn="0" w:oddVBand="0" w:evenVBand="0" w:oddHBand="0" w:evenHBand="0" w:firstRowFirstColumn="0" w:firstRowLastColumn="0" w:lastRowFirstColumn="0" w:lastRowLastColumn="0"/>
          <w:tblHeader/>
        </w:trPr>
        <w:tc>
          <w:tcPr>
            <w:tcW w:w="3150" w:type="dxa"/>
          </w:tcPr>
          <w:p w14:paraId="35F5675F" w14:textId="77777777" w:rsidR="00A948D3" w:rsidRPr="00CF3076" w:rsidRDefault="00A948D3" w:rsidP="00451468">
            <w:pPr>
              <w:pStyle w:val="TableHeaders"/>
              <w:spacing w:before="72"/>
              <w:rPr>
                <w:b/>
              </w:rPr>
            </w:pPr>
            <w:r w:rsidRPr="00CF3076">
              <w:rPr>
                <w:b/>
              </w:rPr>
              <w:t>Goal</w:t>
            </w:r>
          </w:p>
        </w:tc>
        <w:tc>
          <w:tcPr>
            <w:tcW w:w="6145" w:type="dxa"/>
          </w:tcPr>
          <w:p w14:paraId="228B7CDB" w14:textId="77777777" w:rsidR="00A948D3" w:rsidRPr="00CF3076" w:rsidRDefault="00A948D3" w:rsidP="00451468">
            <w:pPr>
              <w:pStyle w:val="TableHeaders"/>
              <w:spacing w:before="72"/>
              <w:rPr>
                <w:b/>
              </w:rPr>
            </w:pPr>
          </w:p>
        </w:tc>
      </w:tr>
      <w:tr w:rsidR="00A948D3" w:rsidRPr="00615CF2" w14:paraId="2FD1A509" w14:textId="77777777" w:rsidTr="00451468">
        <w:tc>
          <w:tcPr>
            <w:tcW w:w="3150" w:type="dxa"/>
          </w:tcPr>
          <w:p w14:paraId="5F81BD19" w14:textId="77777777" w:rsidR="00A948D3" w:rsidRPr="00615CF2" w:rsidRDefault="00A948D3" w:rsidP="00451468">
            <w:r>
              <w:t>Expected Result</w:t>
            </w:r>
          </w:p>
        </w:tc>
        <w:tc>
          <w:tcPr>
            <w:tcW w:w="6145" w:type="dxa"/>
          </w:tcPr>
          <w:p w14:paraId="0F404632" w14:textId="1D1AA48F" w:rsidR="00A948D3" w:rsidRPr="00615CF2" w:rsidRDefault="00A948D3" w:rsidP="00451468">
            <w:pPr>
              <w:pStyle w:val="TableText"/>
            </w:pPr>
            <w:r>
              <w:t>New Commission added to database</w:t>
            </w:r>
          </w:p>
        </w:tc>
      </w:tr>
      <w:tr w:rsidR="00A948D3" w:rsidRPr="00615CF2" w14:paraId="3BA00867" w14:textId="77777777" w:rsidTr="00451468">
        <w:tc>
          <w:tcPr>
            <w:tcW w:w="3150" w:type="dxa"/>
          </w:tcPr>
          <w:p w14:paraId="18B51EF1" w14:textId="77777777" w:rsidR="00A948D3" w:rsidRPr="00615CF2" w:rsidRDefault="00A948D3" w:rsidP="00451468">
            <w:r w:rsidRPr="00615CF2">
              <w:t>User Role</w:t>
            </w:r>
          </w:p>
        </w:tc>
        <w:tc>
          <w:tcPr>
            <w:tcW w:w="6145" w:type="dxa"/>
          </w:tcPr>
          <w:p w14:paraId="7770C0C4" w14:textId="77777777" w:rsidR="00A948D3" w:rsidRPr="00615CF2" w:rsidRDefault="00A948D3" w:rsidP="00451468">
            <w:pPr>
              <w:pStyle w:val="TableText"/>
            </w:pPr>
            <w:r>
              <w:t>Vendor</w:t>
            </w:r>
          </w:p>
        </w:tc>
      </w:tr>
      <w:tr w:rsidR="00A948D3" w:rsidRPr="00615CF2" w14:paraId="670AEA61" w14:textId="77777777" w:rsidTr="00451468">
        <w:tc>
          <w:tcPr>
            <w:tcW w:w="3150" w:type="dxa"/>
          </w:tcPr>
          <w:p w14:paraId="056F3229" w14:textId="77777777" w:rsidR="00A948D3" w:rsidRPr="00615CF2" w:rsidRDefault="00A948D3" w:rsidP="00451468">
            <w:r w:rsidRPr="00615CF2">
              <w:lastRenderedPageBreak/>
              <w:t>Pre-conditions</w:t>
            </w:r>
          </w:p>
        </w:tc>
        <w:tc>
          <w:tcPr>
            <w:tcW w:w="6145" w:type="dxa"/>
          </w:tcPr>
          <w:p w14:paraId="15E40119" w14:textId="77777777" w:rsidR="00A948D3" w:rsidRPr="00615CF2" w:rsidRDefault="00A948D3" w:rsidP="00451468">
            <w:pPr>
              <w:pStyle w:val="TableText"/>
            </w:pPr>
            <w:r>
              <w:t>Pump already exists</w:t>
            </w:r>
          </w:p>
        </w:tc>
      </w:tr>
      <w:tr w:rsidR="00A948D3" w:rsidRPr="00615CF2" w14:paraId="2F2029FC" w14:textId="77777777" w:rsidTr="00451468">
        <w:tc>
          <w:tcPr>
            <w:tcW w:w="3150" w:type="dxa"/>
          </w:tcPr>
          <w:p w14:paraId="28CE8453" w14:textId="77777777" w:rsidR="00A948D3" w:rsidRPr="00615CF2" w:rsidRDefault="00A948D3" w:rsidP="00451468">
            <w:r w:rsidRPr="00615CF2">
              <w:t>Post-conditions</w:t>
            </w:r>
          </w:p>
        </w:tc>
        <w:tc>
          <w:tcPr>
            <w:tcW w:w="6145" w:type="dxa"/>
          </w:tcPr>
          <w:p w14:paraId="15B72C03" w14:textId="2D544BD3" w:rsidR="00A948D3" w:rsidRPr="00615CF2" w:rsidRDefault="00A948D3" w:rsidP="00451468">
            <w:pPr>
              <w:pStyle w:val="TableText"/>
            </w:pPr>
            <w:r>
              <w:t>Commission created and attached to pump</w:t>
            </w:r>
          </w:p>
        </w:tc>
      </w:tr>
      <w:tr w:rsidR="00A948D3" w:rsidRPr="00615CF2" w14:paraId="6CD53481" w14:textId="77777777" w:rsidTr="00451468">
        <w:tc>
          <w:tcPr>
            <w:tcW w:w="3150" w:type="dxa"/>
          </w:tcPr>
          <w:p w14:paraId="7FF7798A" w14:textId="77777777" w:rsidR="00A948D3" w:rsidRPr="00615CF2" w:rsidRDefault="00A948D3" w:rsidP="00451468">
            <w:r w:rsidRPr="00615CF2">
              <w:t>Assumptions</w:t>
            </w:r>
          </w:p>
        </w:tc>
        <w:tc>
          <w:tcPr>
            <w:tcW w:w="6145" w:type="dxa"/>
          </w:tcPr>
          <w:p w14:paraId="53FEB0E5" w14:textId="77777777" w:rsidR="00A948D3" w:rsidRPr="00615CF2" w:rsidRDefault="00A948D3" w:rsidP="00451468">
            <w:pPr>
              <w:pStyle w:val="TableText"/>
            </w:pPr>
            <w:r>
              <w:t>Standard form used for data</w:t>
            </w:r>
          </w:p>
        </w:tc>
      </w:tr>
      <w:tr w:rsidR="00A948D3" w:rsidRPr="00615CF2" w14:paraId="7C6D476F" w14:textId="77777777" w:rsidTr="00451468">
        <w:tc>
          <w:tcPr>
            <w:tcW w:w="3150" w:type="dxa"/>
          </w:tcPr>
          <w:p w14:paraId="4A4C279B" w14:textId="77777777" w:rsidR="00A948D3" w:rsidRPr="00615CF2" w:rsidRDefault="00A948D3" w:rsidP="00451468">
            <w:r w:rsidRPr="00615CF2">
              <w:t>Business Rules/Constraints</w:t>
            </w:r>
          </w:p>
        </w:tc>
        <w:tc>
          <w:tcPr>
            <w:tcW w:w="6145" w:type="dxa"/>
          </w:tcPr>
          <w:p w14:paraId="66985121" w14:textId="0B0538B9" w:rsidR="00A948D3" w:rsidRPr="00615CF2" w:rsidRDefault="00A948D3" w:rsidP="00451468">
            <w:pPr>
              <w:pStyle w:val="TableText"/>
            </w:pPr>
            <w:r>
              <w:t>There will be required fields sufficient to link the Commission to a Pump</w:t>
            </w:r>
          </w:p>
        </w:tc>
      </w:tr>
      <w:tr w:rsidR="00A948D3" w:rsidRPr="00615CF2" w14:paraId="6294EF26" w14:textId="77777777" w:rsidTr="00451468">
        <w:tc>
          <w:tcPr>
            <w:tcW w:w="3150" w:type="dxa"/>
          </w:tcPr>
          <w:p w14:paraId="075A7579" w14:textId="77777777" w:rsidR="00A948D3" w:rsidRPr="00615CF2" w:rsidRDefault="00A948D3" w:rsidP="00451468">
            <w:r w:rsidRPr="00615CF2">
              <w:t>Success Scenario</w:t>
            </w:r>
          </w:p>
        </w:tc>
        <w:tc>
          <w:tcPr>
            <w:tcW w:w="6145" w:type="dxa"/>
          </w:tcPr>
          <w:p w14:paraId="34595815" w14:textId="54522DDB" w:rsidR="00A948D3" w:rsidRPr="00615CF2" w:rsidRDefault="00A948D3" w:rsidP="00451468">
            <w:pPr>
              <w:pStyle w:val="TableText"/>
            </w:pPr>
            <w:r>
              <w:t>Submitted data is loaded into a new Commission record</w:t>
            </w:r>
          </w:p>
        </w:tc>
      </w:tr>
      <w:tr w:rsidR="00A948D3" w:rsidRPr="00615CF2" w14:paraId="4E3D0A70" w14:textId="77777777" w:rsidTr="00451468">
        <w:tc>
          <w:tcPr>
            <w:tcW w:w="3150" w:type="dxa"/>
          </w:tcPr>
          <w:p w14:paraId="06A776A0" w14:textId="77777777" w:rsidR="00A948D3" w:rsidRPr="00615CF2" w:rsidRDefault="00A948D3" w:rsidP="00451468">
            <w:r w:rsidRPr="00615CF2">
              <w:t>Alternate Scenario</w:t>
            </w:r>
          </w:p>
        </w:tc>
        <w:tc>
          <w:tcPr>
            <w:tcW w:w="6145" w:type="dxa"/>
          </w:tcPr>
          <w:p w14:paraId="617E883A" w14:textId="77777777" w:rsidR="00A948D3" w:rsidRPr="00615CF2" w:rsidRDefault="00A948D3" w:rsidP="00451468">
            <w:pPr>
              <w:pStyle w:val="TableText"/>
            </w:pPr>
            <w:r>
              <w:t>None</w:t>
            </w:r>
          </w:p>
        </w:tc>
      </w:tr>
      <w:tr w:rsidR="00A948D3" w:rsidRPr="00615CF2" w14:paraId="28C961D2" w14:textId="77777777" w:rsidTr="00451468">
        <w:tc>
          <w:tcPr>
            <w:tcW w:w="3150" w:type="dxa"/>
          </w:tcPr>
          <w:p w14:paraId="16C63DB6" w14:textId="77777777" w:rsidR="00A948D3" w:rsidRPr="00615CF2" w:rsidRDefault="00A948D3" w:rsidP="00451468">
            <w:r w:rsidRPr="00615CF2">
              <w:t>Failure Scenario</w:t>
            </w:r>
          </w:p>
        </w:tc>
        <w:tc>
          <w:tcPr>
            <w:tcW w:w="6145" w:type="dxa"/>
          </w:tcPr>
          <w:p w14:paraId="4E3A2C7C" w14:textId="77777777" w:rsidR="00A948D3" w:rsidRPr="00615CF2" w:rsidRDefault="00A948D3" w:rsidP="00451468">
            <w:pPr>
              <w:pStyle w:val="TableText"/>
            </w:pPr>
            <w:r>
              <w:t>Email generated to SME / Admin detailing failure</w:t>
            </w:r>
          </w:p>
        </w:tc>
      </w:tr>
      <w:tr w:rsidR="00A948D3" w:rsidRPr="00615CF2" w14:paraId="2BA4C180" w14:textId="77777777" w:rsidTr="00451468">
        <w:tc>
          <w:tcPr>
            <w:tcW w:w="3150" w:type="dxa"/>
          </w:tcPr>
          <w:p w14:paraId="50BA87C9" w14:textId="77777777" w:rsidR="00A948D3" w:rsidRPr="00615CF2" w:rsidRDefault="00A948D3" w:rsidP="00451468">
            <w:r w:rsidRPr="00615CF2">
              <w:t>External Systems Providing Data</w:t>
            </w:r>
          </w:p>
        </w:tc>
        <w:tc>
          <w:tcPr>
            <w:tcW w:w="6145" w:type="dxa"/>
          </w:tcPr>
          <w:p w14:paraId="1EF80356" w14:textId="77777777" w:rsidR="00A948D3" w:rsidRPr="00615CF2" w:rsidRDefault="00A948D3" w:rsidP="00451468">
            <w:pPr>
              <w:pStyle w:val="TableText"/>
            </w:pPr>
            <w:r>
              <w:t>Mail server</w:t>
            </w:r>
          </w:p>
        </w:tc>
      </w:tr>
      <w:tr w:rsidR="00A948D3" w:rsidRPr="00615CF2" w14:paraId="0D7715BA" w14:textId="77777777" w:rsidTr="00451468">
        <w:tc>
          <w:tcPr>
            <w:tcW w:w="3150" w:type="dxa"/>
          </w:tcPr>
          <w:p w14:paraId="6AA01B5F" w14:textId="77777777" w:rsidR="00A948D3" w:rsidRPr="00615CF2" w:rsidRDefault="00A948D3" w:rsidP="00451468">
            <w:r w:rsidRPr="00615CF2">
              <w:t>External Systems Receiving Data</w:t>
            </w:r>
          </w:p>
        </w:tc>
        <w:tc>
          <w:tcPr>
            <w:tcW w:w="6145" w:type="dxa"/>
          </w:tcPr>
          <w:p w14:paraId="1B46FD7B" w14:textId="77777777" w:rsidR="00A948D3" w:rsidRPr="00615CF2" w:rsidRDefault="00A948D3" w:rsidP="00451468">
            <w:pPr>
              <w:pStyle w:val="TableText"/>
            </w:pPr>
            <w:r>
              <w:t>None</w:t>
            </w:r>
          </w:p>
        </w:tc>
      </w:tr>
      <w:tr w:rsidR="00A948D3" w:rsidRPr="00615CF2" w14:paraId="0A0BA7FF" w14:textId="77777777" w:rsidTr="00451468">
        <w:tc>
          <w:tcPr>
            <w:tcW w:w="3150" w:type="dxa"/>
          </w:tcPr>
          <w:p w14:paraId="2C894355" w14:textId="77777777" w:rsidR="00A948D3" w:rsidRPr="00615CF2" w:rsidRDefault="00A948D3" w:rsidP="00451468">
            <w:r>
              <w:t>Programmers Notes</w:t>
            </w:r>
          </w:p>
        </w:tc>
        <w:tc>
          <w:tcPr>
            <w:tcW w:w="6145" w:type="dxa"/>
          </w:tcPr>
          <w:p w14:paraId="28E8E7A7" w14:textId="77777777" w:rsidR="00A948D3" w:rsidRPr="00615CF2" w:rsidRDefault="00A948D3" w:rsidP="00451468">
            <w:pPr>
              <w:pStyle w:val="TableText"/>
            </w:pPr>
          </w:p>
        </w:tc>
      </w:tr>
    </w:tbl>
    <w:p w14:paraId="59798168" w14:textId="18B81D43" w:rsidR="00A948D3" w:rsidRDefault="00A948D3" w:rsidP="00A948D3">
      <w:pPr>
        <w:pStyle w:val="Heading2"/>
      </w:pPr>
      <w:r>
        <w:t>14.0 Vendor submits Start</w:t>
      </w:r>
    </w:p>
    <w:tbl>
      <w:tblPr>
        <w:tblStyle w:val="Table"/>
        <w:tblpPr w:leftFromText="180" w:rightFromText="180" w:topFromText="40" w:bottomFromText="40" w:vertAnchor="text" w:tblpY="97"/>
        <w:tblW w:w="9295" w:type="dxa"/>
        <w:tblInd w:w="0" w:type="dxa"/>
        <w:tblLook w:val="04A0" w:firstRow="1" w:lastRow="0" w:firstColumn="1" w:lastColumn="0" w:noHBand="0" w:noVBand="1"/>
      </w:tblPr>
      <w:tblGrid>
        <w:gridCol w:w="3150"/>
        <w:gridCol w:w="6145"/>
      </w:tblGrid>
      <w:tr w:rsidR="00A948D3" w14:paraId="7721F6EC" w14:textId="77777777" w:rsidTr="00A948D3">
        <w:trPr>
          <w:cnfStyle w:val="100000000000" w:firstRow="1" w:lastRow="0" w:firstColumn="0" w:lastColumn="0" w:oddVBand="0" w:evenVBand="0" w:oddHBand="0" w:evenHBand="0" w:firstRowFirstColumn="0" w:firstRowLastColumn="0" w:lastRowFirstColumn="0" w:lastRowLastColumn="0"/>
          <w:tblHeader/>
        </w:trPr>
        <w:tc>
          <w:tcPr>
            <w:tcW w:w="3150" w:type="dxa"/>
            <w:hideMark/>
          </w:tcPr>
          <w:p w14:paraId="25665A2F" w14:textId="77777777" w:rsidR="00A948D3" w:rsidRDefault="00A948D3">
            <w:pPr>
              <w:pStyle w:val="TableHeaders"/>
              <w:spacing w:before="72"/>
              <w:rPr>
                <w:b/>
              </w:rPr>
            </w:pPr>
            <w:r>
              <w:rPr>
                <w:b/>
              </w:rPr>
              <w:t>Goal</w:t>
            </w:r>
          </w:p>
        </w:tc>
        <w:tc>
          <w:tcPr>
            <w:tcW w:w="6145" w:type="dxa"/>
          </w:tcPr>
          <w:p w14:paraId="629E8A06" w14:textId="77777777" w:rsidR="00A948D3" w:rsidRDefault="00A948D3">
            <w:pPr>
              <w:pStyle w:val="TableHeaders"/>
              <w:spacing w:before="72"/>
              <w:rPr>
                <w:b/>
              </w:rPr>
            </w:pPr>
          </w:p>
        </w:tc>
      </w:tr>
      <w:tr w:rsidR="00A948D3" w14:paraId="40B7D637"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6D0AA767" w14:textId="77777777" w:rsidR="00A948D3" w:rsidRDefault="00A948D3">
            <w:r>
              <w:t>Expected Result</w:t>
            </w:r>
          </w:p>
        </w:tc>
        <w:tc>
          <w:tcPr>
            <w:tcW w:w="6145" w:type="dxa"/>
            <w:tcBorders>
              <w:top w:val="single" w:sz="4" w:space="0" w:color="auto"/>
              <w:left w:val="single" w:sz="4" w:space="0" w:color="auto"/>
              <w:bottom w:val="single" w:sz="4" w:space="0" w:color="auto"/>
              <w:right w:val="single" w:sz="4" w:space="0" w:color="auto"/>
            </w:tcBorders>
            <w:hideMark/>
          </w:tcPr>
          <w:p w14:paraId="4CC51B5E" w14:textId="6DA8F3E5" w:rsidR="00A948D3" w:rsidRDefault="00A948D3">
            <w:pPr>
              <w:pStyle w:val="TableText"/>
            </w:pPr>
            <w:r>
              <w:t>New Start added to database</w:t>
            </w:r>
          </w:p>
        </w:tc>
      </w:tr>
      <w:tr w:rsidR="00A948D3" w14:paraId="6BE9BD66"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67A1D97D" w14:textId="77777777" w:rsidR="00A948D3" w:rsidRDefault="00A948D3">
            <w:r>
              <w:t>User Role</w:t>
            </w:r>
          </w:p>
        </w:tc>
        <w:tc>
          <w:tcPr>
            <w:tcW w:w="6145" w:type="dxa"/>
            <w:tcBorders>
              <w:top w:val="single" w:sz="4" w:space="0" w:color="auto"/>
              <w:left w:val="single" w:sz="4" w:space="0" w:color="auto"/>
              <w:bottom w:val="single" w:sz="4" w:space="0" w:color="auto"/>
              <w:right w:val="single" w:sz="4" w:space="0" w:color="auto"/>
            </w:tcBorders>
            <w:hideMark/>
          </w:tcPr>
          <w:p w14:paraId="472184A0" w14:textId="77777777" w:rsidR="00A948D3" w:rsidRDefault="00A948D3">
            <w:pPr>
              <w:pStyle w:val="TableText"/>
            </w:pPr>
            <w:r>
              <w:t>Vendor</w:t>
            </w:r>
          </w:p>
        </w:tc>
      </w:tr>
      <w:tr w:rsidR="00A948D3" w14:paraId="2986CEB5"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0113D2A4" w14:textId="77777777" w:rsidR="00A948D3" w:rsidRDefault="00A948D3">
            <w:r>
              <w:t>Pre-conditions</w:t>
            </w:r>
          </w:p>
        </w:tc>
        <w:tc>
          <w:tcPr>
            <w:tcW w:w="6145" w:type="dxa"/>
            <w:tcBorders>
              <w:top w:val="single" w:sz="4" w:space="0" w:color="auto"/>
              <w:left w:val="single" w:sz="4" w:space="0" w:color="auto"/>
              <w:bottom w:val="single" w:sz="4" w:space="0" w:color="auto"/>
              <w:right w:val="single" w:sz="4" w:space="0" w:color="auto"/>
            </w:tcBorders>
            <w:hideMark/>
          </w:tcPr>
          <w:p w14:paraId="7084964C" w14:textId="77777777" w:rsidR="00A948D3" w:rsidRDefault="00A948D3">
            <w:pPr>
              <w:pStyle w:val="TableText"/>
            </w:pPr>
            <w:r>
              <w:t>Pump already exists</w:t>
            </w:r>
          </w:p>
        </w:tc>
      </w:tr>
      <w:tr w:rsidR="00A948D3" w14:paraId="7201F41E"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33B4C6C1" w14:textId="77777777" w:rsidR="00A948D3" w:rsidRDefault="00A948D3">
            <w:r>
              <w:t>Post-conditions</w:t>
            </w:r>
          </w:p>
        </w:tc>
        <w:tc>
          <w:tcPr>
            <w:tcW w:w="6145" w:type="dxa"/>
            <w:tcBorders>
              <w:top w:val="single" w:sz="4" w:space="0" w:color="auto"/>
              <w:left w:val="single" w:sz="4" w:space="0" w:color="auto"/>
              <w:bottom w:val="single" w:sz="4" w:space="0" w:color="auto"/>
              <w:right w:val="single" w:sz="4" w:space="0" w:color="auto"/>
            </w:tcBorders>
            <w:hideMark/>
          </w:tcPr>
          <w:p w14:paraId="39399B27" w14:textId="76DE9000" w:rsidR="00A948D3" w:rsidRDefault="00A948D3">
            <w:pPr>
              <w:pStyle w:val="TableText"/>
            </w:pPr>
            <w:r>
              <w:t>Start created and attached to pump</w:t>
            </w:r>
          </w:p>
        </w:tc>
      </w:tr>
      <w:tr w:rsidR="00A948D3" w14:paraId="5666AD81"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4FFF11A4" w14:textId="77777777" w:rsidR="00A948D3" w:rsidRDefault="00A948D3">
            <w:r>
              <w:t>Assumptions</w:t>
            </w:r>
          </w:p>
        </w:tc>
        <w:tc>
          <w:tcPr>
            <w:tcW w:w="6145" w:type="dxa"/>
            <w:tcBorders>
              <w:top w:val="single" w:sz="4" w:space="0" w:color="auto"/>
              <w:left w:val="single" w:sz="4" w:space="0" w:color="auto"/>
              <w:bottom w:val="single" w:sz="4" w:space="0" w:color="auto"/>
              <w:right w:val="single" w:sz="4" w:space="0" w:color="auto"/>
            </w:tcBorders>
            <w:hideMark/>
          </w:tcPr>
          <w:p w14:paraId="0754AC67" w14:textId="77777777" w:rsidR="00A948D3" w:rsidRDefault="00A948D3">
            <w:pPr>
              <w:pStyle w:val="TableText"/>
            </w:pPr>
            <w:r>
              <w:t>Standard form used for data</w:t>
            </w:r>
          </w:p>
        </w:tc>
      </w:tr>
      <w:tr w:rsidR="00A948D3" w14:paraId="6831559C"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3C1B0FA5" w14:textId="77777777" w:rsidR="00A948D3" w:rsidRDefault="00A948D3">
            <w:r>
              <w:t>Business Rules/Constraints</w:t>
            </w:r>
          </w:p>
        </w:tc>
        <w:tc>
          <w:tcPr>
            <w:tcW w:w="6145" w:type="dxa"/>
            <w:tcBorders>
              <w:top w:val="single" w:sz="4" w:space="0" w:color="auto"/>
              <w:left w:val="single" w:sz="4" w:space="0" w:color="auto"/>
              <w:bottom w:val="single" w:sz="4" w:space="0" w:color="auto"/>
              <w:right w:val="single" w:sz="4" w:space="0" w:color="auto"/>
            </w:tcBorders>
            <w:hideMark/>
          </w:tcPr>
          <w:p w14:paraId="7534085A" w14:textId="1E56D4AA" w:rsidR="00A948D3" w:rsidRDefault="00A948D3">
            <w:pPr>
              <w:pStyle w:val="TableText"/>
            </w:pPr>
            <w:r>
              <w:t>There will be required fields sufficient to link the Start to a Pump</w:t>
            </w:r>
          </w:p>
        </w:tc>
      </w:tr>
      <w:tr w:rsidR="00A948D3" w14:paraId="3500649F"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47AE37AF" w14:textId="77777777" w:rsidR="00A948D3" w:rsidRDefault="00A948D3">
            <w:r>
              <w:t>Success Scenario</w:t>
            </w:r>
          </w:p>
        </w:tc>
        <w:tc>
          <w:tcPr>
            <w:tcW w:w="6145" w:type="dxa"/>
            <w:tcBorders>
              <w:top w:val="single" w:sz="4" w:space="0" w:color="auto"/>
              <w:left w:val="single" w:sz="4" w:space="0" w:color="auto"/>
              <w:bottom w:val="single" w:sz="4" w:space="0" w:color="auto"/>
              <w:right w:val="single" w:sz="4" w:space="0" w:color="auto"/>
            </w:tcBorders>
            <w:hideMark/>
          </w:tcPr>
          <w:p w14:paraId="019B11A4" w14:textId="198F7560" w:rsidR="00A948D3" w:rsidRDefault="00A948D3">
            <w:pPr>
              <w:pStyle w:val="TableText"/>
            </w:pPr>
            <w:r>
              <w:t>Submitted data is loaded into a new Start record</w:t>
            </w:r>
          </w:p>
        </w:tc>
      </w:tr>
      <w:tr w:rsidR="00A948D3" w14:paraId="63B5225D"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6B20E966" w14:textId="77777777" w:rsidR="00A948D3" w:rsidRDefault="00A948D3">
            <w:r>
              <w:t>Alternate Scenario</w:t>
            </w:r>
          </w:p>
        </w:tc>
        <w:tc>
          <w:tcPr>
            <w:tcW w:w="6145" w:type="dxa"/>
            <w:tcBorders>
              <w:top w:val="single" w:sz="4" w:space="0" w:color="auto"/>
              <w:left w:val="single" w:sz="4" w:space="0" w:color="auto"/>
              <w:bottom w:val="single" w:sz="4" w:space="0" w:color="auto"/>
              <w:right w:val="single" w:sz="4" w:space="0" w:color="auto"/>
            </w:tcBorders>
            <w:hideMark/>
          </w:tcPr>
          <w:p w14:paraId="68A6D7E4" w14:textId="77777777" w:rsidR="00A948D3" w:rsidRDefault="00A948D3">
            <w:pPr>
              <w:pStyle w:val="TableText"/>
            </w:pPr>
            <w:r>
              <w:t>None</w:t>
            </w:r>
          </w:p>
        </w:tc>
      </w:tr>
      <w:tr w:rsidR="00A948D3" w14:paraId="5E20B93D"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36F43023" w14:textId="77777777" w:rsidR="00A948D3" w:rsidRDefault="00A948D3">
            <w:r>
              <w:t>Failure Scenario</w:t>
            </w:r>
          </w:p>
        </w:tc>
        <w:tc>
          <w:tcPr>
            <w:tcW w:w="6145" w:type="dxa"/>
            <w:tcBorders>
              <w:top w:val="single" w:sz="4" w:space="0" w:color="auto"/>
              <w:left w:val="single" w:sz="4" w:space="0" w:color="auto"/>
              <w:bottom w:val="single" w:sz="4" w:space="0" w:color="auto"/>
              <w:right w:val="single" w:sz="4" w:space="0" w:color="auto"/>
            </w:tcBorders>
            <w:hideMark/>
          </w:tcPr>
          <w:p w14:paraId="50E78D33" w14:textId="77777777" w:rsidR="00A948D3" w:rsidRDefault="00A948D3">
            <w:pPr>
              <w:pStyle w:val="TableText"/>
            </w:pPr>
            <w:r>
              <w:t>Email generated to SME / Admin detailing failure</w:t>
            </w:r>
          </w:p>
        </w:tc>
      </w:tr>
      <w:tr w:rsidR="00A948D3" w14:paraId="19001582"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286F3F97" w14:textId="77777777" w:rsidR="00A948D3" w:rsidRDefault="00A948D3">
            <w:r>
              <w:t>External Systems Providing Data</w:t>
            </w:r>
          </w:p>
        </w:tc>
        <w:tc>
          <w:tcPr>
            <w:tcW w:w="6145" w:type="dxa"/>
            <w:tcBorders>
              <w:top w:val="single" w:sz="4" w:space="0" w:color="auto"/>
              <w:left w:val="single" w:sz="4" w:space="0" w:color="auto"/>
              <w:bottom w:val="single" w:sz="4" w:space="0" w:color="auto"/>
              <w:right w:val="single" w:sz="4" w:space="0" w:color="auto"/>
            </w:tcBorders>
            <w:hideMark/>
          </w:tcPr>
          <w:p w14:paraId="4EE742F2" w14:textId="77777777" w:rsidR="00A948D3" w:rsidRDefault="00A948D3">
            <w:pPr>
              <w:pStyle w:val="TableText"/>
            </w:pPr>
            <w:r>
              <w:t>Mail server</w:t>
            </w:r>
          </w:p>
        </w:tc>
      </w:tr>
      <w:tr w:rsidR="00A948D3" w14:paraId="22DE144A"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3345DCAA" w14:textId="77777777" w:rsidR="00A948D3" w:rsidRDefault="00A948D3">
            <w:r>
              <w:t>External Systems Receiving Data</w:t>
            </w:r>
          </w:p>
        </w:tc>
        <w:tc>
          <w:tcPr>
            <w:tcW w:w="6145" w:type="dxa"/>
            <w:tcBorders>
              <w:top w:val="single" w:sz="4" w:space="0" w:color="auto"/>
              <w:left w:val="single" w:sz="4" w:space="0" w:color="auto"/>
              <w:bottom w:val="single" w:sz="4" w:space="0" w:color="auto"/>
              <w:right w:val="single" w:sz="4" w:space="0" w:color="auto"/>
            </w:tcBorders>
            <w:hideMark/>
          </w:tcPr>
          <w:p w14:paraId="1A2F47B1" w14:textId="77777777" w:rsidR="00A948D3" w:rsidRDefault="00A948D3">
            <w:pPr>
              <w:pStyle w:val="TableText"/>
            </w:pPr>
            <w:r>
              <w:t>None</w:t>
            </w:r>
          </w:p>
        </w:tc>
      </w:tr>
      <w:tr w:rsidR="00A948D3" w14:paraId="66F8A575"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3CBD1D32" w14:textId="77777777" w:rsidR="00A948D3" w:rsidRDefault="00A948D3">
            <w:r>
              <w:t>Programmers Notes</w:t>
            </w:r>
          </w:p>
        </w:tc>
        <w:tc>
          <w:tcPr>
            <w:tcW w:w="6145" w:type="dxa"/>
            <w:tcBorders>
              <w:top w:val="single" w:sz="4" w:space="0" w:color="auto"/>
              <w:left w:val="single" w:sz="4" w:space="0" w:color="auto"/>
              <w:bottom w:val="single" w:sz="4" w:space="0" w:color="auto"/>
              <w:right w:val="single" w:sz="4" w:space="0" w:color="auto"/>
            </w:tcBorders>
          </w:tcPr>
          <w:p w14:paraId="3E15D77D" w14:textId="77777777" w:rsidR="00A948D3" w:rsidRDefault="00A948D3">
            <w:pPr>
              <w:pStyle w:val="TableText"/>
            </w:pPr>
          </w:p>
        </w:tc>
      </w:tr>
    </w:tbl>
    <w:p w14:paraId="0C8D8FBB" w14:textId="54042D2D" w:rsidR="00A948D3" w:rsidRDefault="00A948D3" w:rsidP="00A948D3">
      <w:pPr>
        <w:pStyle w:val="Heading2"/>
      </w:pPr>
      <w:r>
        <w:lastRenderedPageBreak/>
        <w:t>15.0 SME submits Start</w:t>
      </w:r>
    </w:p>
    <w:tbl>
      <w:tblPr>
        <w:tblStyle w:val="Table"/>
        <w:tblpPr w:leftFromText="180" w:rightFromText="180" w:topFromText="40" w:bottomFromText="40" w:vertAnchor="text" w:tblpY="97"/>
        <w:tblW w:w="9295" w:type="dxa"/>
        <w:tblInd w:w="0" w:type="dxa"/>
        <w:tblLook w:val="04A0" w:firstRow="1" w:lastRow="0" w:firstColumn="1" w:lastColumn="0" w:noHBand="0" w:noVBand="1"/>
      </w:tblPr>
      <w:tblGrid>
        <w:gridCol w:w="3150"/>
        <w:gridCol w:w="6145"/>
      </w:tblGrid>
      <w:tr w:rsidR="00A948D3" w14:paraId="23E9B49B" w14:textId="77777777" w:rsidTr="00A948D3">
        <w:trPr>
          <w:cnfStyle w:val="100000000000" w:firstRow="1" w:lastRow="0" w:firstColumn="0" w:lastColumn="0" w:oddVBand="0" w:evenVBand="0" w:oddHBand="0" w:evenHBand="0" w:firstRowFirstColumn="0" w:firstRowLastColumn="0" w:lastRowFirstColumn="0" w:lastRowLastColumn="0"/>
          <w:tblHeader/>
        </w:trPr>
        <w:tc>
          <w:tcPr>
            <w:tcW w:w="3150" w:type="dxa"/>
            <w:hideMark/>
          </w:tcPr>
          <w:p w14:paraId="2DCFADB0" w14:textId="77777777" w:rsidR="00A948D3" w:rsidRDefault="00A948D3">
            <w:pPr>
              <w:pStyle w:val="TableHeaders"/>
              <w:spacing w:before="72"/>
              <w:rPr>
                <w:b/>
              </w:rPr>
            </w:pPr>
            <w:r>
              <w:rPr>
                <w:b/>
              </w:rPr>
              <w:t>Goal</w:t>
            </w:r>
          </w:p>
        </w:tc>
        <w:tc>
          <w:tcPr>
            <w:tcW w:w="6145" w:type="dxa"/>
          </w:tcPr>
          <w:p w14:paraId="1346F31F" w14:textId="77777777" w:rsidR="00A948D3" w:rsidRDefault="00A948D3">
            <w:pPr>
              <w:pStyle w:val="TableHeaders"/>
              <w:spacing w:before="72"/>
              <w:rPr>
                <w:b/>
              </w:rPr>
            </w:pPr>
          </w:p>
        </w:tc>
      </w:tr>
      <w:tr w:rsidR="00A948D3" w14:paraId="69D542B9"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57C27350" w14:textId="77777777" w:rsidR="00A948D3" w:rsidRDefault="00A948D3">
            <w:r>
              <w:t>Expected Result</w:t>
            </w:r>
          </w:p>
        </w:tc>
        <w:tc>
          <w:tcPr>
            <w:tcW w:w="6145" w:type="dxa"/>
            <w:tcBorders>
              <w:top w:val="single" w:sz="4" w:space="0" w:color="auto"/>
              <w:left w:val="single" w:sz="4" w:space="0" w:color="auto"/>
              <w:bottom w:val="single" w:sz="4" w:space="0" w:color="auto"/>
              <w:right w:val="single" w:sz="4" w:space="0" w:color="auto"/>
            </w:tcBorders>
            <w:hideMark/>
          </w:tcPr>
          <w:p w14:paraId="59CEB3D1" w14:textId="439E3320" w:rsidR="00A948D3" w:rsidRDefault="00A948D3">
            <w:pPr>
              <w:pStyle w:val="TableText"/>
            </w:pPr>
            <w:r>
              <w:t>New Start added to database</w:t>
            </w:r>
          </w:p>
        </w:tc>
      </w:tr>
      <w:tr w:rsidR="00A948D3" w14:paraId="3D0B149E"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356D9F54" w14:textId="77777777" w:rsidR="00A948D3" w:rsidRDefault="00A948D3">
            <w:r>
              <w:t>User Role</w:t>
            </w:r>
          </w:p>
        </w:tc>
        <w:tc>
          <w:tcPr>
            <w:tcW w:w="6145" w:type="dxa"/>
            <w:tcBorders>
              <w:top w:val="single" w:sz="4" w:space="0" w:color="auto"/>
              <w:left w:val="single" w:sz="4" w:space="0" w:color="auto"/>
              <w:bottom w:val="single" w:sz="4" w:space="0" w:color="auto"/>
              <w:right w:val="single" w:sz="4" w:space="0" w:color="auto"/>
            </w:tcBorders>
            <w:hideMark/>
          </w:tcPr>
          <w:p w14:paraId="4986377A" w14:textId="77777777" w:rsidR="00A948D3" w:rsidRDefault="00A948D3">
            <w:pPr>
              <w:pStyle w:val="TableText"/>
            </w:pPr>
            <w:r>
              <w:t>SME</w:t>
            </w:r>
          </w:p>
        </w:tc>
      </w:tr>
      <w:tr w:rsidR="00A948D3" w14:paraId="32FC1E5D"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6D22CE4F" w14:textId="77777777" w:rsidR="00A948D3" w:rsidRDefault="00A948D3">
            <w:r>
              <w:t>Pre-conditions</w:t>
            </w:r>
          </w:p>
        </w:tc>
        <w:tc>
          <w:tcPr>
            <w:tcW w:w="6145" w:type="dxa"/>
            <w:tcBorders>
              <w:top w:val="single" w:sz="4" w:space="0" w:color="auto"/>
              <w:left w:val="single" w:sz="4" w:space="0" w:color="auto"/>
              <w:bottom w:val="single" w:sz="4" w:space="0" w:color="auto"/>
              <w:right w:val="single" w:sz="4" w:space="0" w:color="auto"/>
            </w:tcBorders>
            <w:hideMark/>
          </w:tcPr>
          <w:p w14:paraId="6B518F87" w14:textId="77777777" w:rsidR="00A948D3" w:rsidRDefault="00A948D3">
            <w:pPr>
              <w:pStyle w:val="TableText"/>
            </w:pPr>
            <w:r>
              <w:t>Pump already exists</w:t>
            </w:r>
          </w:p>
        </w:tc>
      </w:tr>
      <w:tr w:rsidR="00A948D3" w14:paraId="1E3C59BD"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0D25940E" w14:textId="77777777" w:rsidR="00A948D3" w:rsidRDefault="00A948D3">
            <w:r>
              <w:t>Post-conditions</w:t>
            </w:r>
          </w:p>
        </w:tc>
        <w:tc>
          <w:tcPr>
            <w:tcW w:w="6145" w:type="dxa"/>
            <w:tcBorders>
              <w:top w:val="single" w:sz="4" w:space="0" w:color="auto"/>
              <w:left w:val="single" w:sz="4" w:space="0" w:color="auto"/>
              <w:bottom w:val="single" w:sz="4" w:space="0" w:color="auto"/>
              <w:right w:val="single" w:sz="4" w:space="0" w:color="auto"/>
            </w:tcBorders>
            <w:hideMark/>
          </w:tcPr>
          <w:p w14:paraId="75AD8E63" w14:textId="0058FB5B" w:rsidR="00A948D3" w:rsidRDefault="00A948D3">
            <w:pPr>
              <w:pStyle w:val="TableText"/>
            </w:pPr>
            <w:r>
              <w:t>Start created and attached to pump</w:t>
            </w:r>
          </w:p>
        </w:tc>
      </w:tr>
      <w:tr w:rsidR="00A948D3" w14:paraId="103F4874"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0C4B5F2F" w14:textId="77777777" w:rsidR="00A948D3" w:rsidRDefault="00A948D3">
            <w:r>
              <w:t>Assumptions</w:t>
            </w:r>
          </w:p>
        </w:tc>
        <w:tc>
          <w:tcPr>
            <w:tcW w:w="6145" w:type="dxa"/>
            <w:tcBorders>
              <w:top w:val="single" w:sz="4" w:space="0" w:color="auto"/>
              <w:left w:val="single" w:sz="4" w:space="0" w:color="auto"/>
              <w:bottom w:val="single" w:sz="4" w:space="0" w:color="auto"/>
              <w:right w:val="single" w:sz="4" w:space="0" w:color="auto"/>
            </w:tcBorders>
            <w:hideMark/>
          </w:tcPr>
          <w:p w14:paraId="428F5867" w14:textId="77777777" w:rsidR="00A948D3" w:rsidRDefault="00A948D3">
            <w:pPr>
              <w:pStyle w:val="TableText"/>
            </w:pPr>
            <w:r>
              <w:t>Standard form used for data</w:t>
            </w:r>
          </w:p>
        </w:tc>
      </w:tr>
      <w:tr w:rsidR="00A948D3" w14:paraId="3069255B"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66CB463B" w14:textId="77777777" w:rsidR="00A948D3" w:rsidRDefault="00A948D3">
            <w:r>
              <w:t>Business Rules/Constraints</w:t>
            </w:r>
          </w:p>
        </w:tc>
        <w:tc>
          <w:tcPr>
            <w:tcW w:w="6145" w:type="dxa"/>
            <w:tcBorders>
              <w:top w:val="single" w:sz="4" w:space="0" w:color="auto"/>
              <w:left w:val="single" w:sz="4" w:space="0" w:color="auto"/>
              <w:bottom w:val="single" w:sz="4" w:space="0" w:color="auto"/>
              <w:right w:val="single" w:sz="4" w:space="0" w:color="auto"/>
            </w:tcBorders>
            <w:hideMark/>
          </w:tcPr>
          <w:p w14:paraId="1F523933" w14:textId="155B856B" w:rsidR="00A948D3" w:rsidRDefault="00A948D3">
            <w:pPr>
              <w:pStyle w:val="TableText"/>
            </w:pPr>
            <w:r>
              <w:t>Drop down fields sufficient to link the Start to a Pump</w:t>
            </w:r>
          </w:p>
        </w:tc>
      </w:tr>
      <w:tr w:rsidR="00A948D3" w14:paraId="4E181685"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4CCAE701" w14:textId="77777777" w:rsidR="00A948D3" w:rsidRDefault="00A948D3">
            <w:r>
              <w:t>Success Scenario</w:t>
            </w:r>
          </w:p>
        </w:tc>
        <w:tc>
          <w:tcPr>
            <w:tcW w:w="6145" w:type="dxa"/>
            <w:tcBorders>
              <w:top w:val="single" w:sz="4" w:space="0" w:color="auto"/>
              <w:left w:val="single" w:sz="4" w:space="0" w:color="auto"/>
              <w:bottom w:val="single" w:sz="4" w:space="0" w:color="auto"/>
              <w:right w:val="single" w:sz="4" w:space="0" w:color="auto"/>
            </w:tcBorders>
            <w:hideMark/>
          </w:tcPr>
          <w:p w14:paraId="1F0CEE20" w14:textId="0FA4F48E" w:rsidR="00A948D3" w:rsidRDefault="00A948D3">
            <w:pPr>
              <w:pStyle w:val="TableText"/>
            </w:pPr>
            <w:r>
              <w:t>Submitted data is loaded into a new Start record</w:t>
            </w:r>
          </w:p>
        </w:tc>
      </w:tr>
      <w:tr w:rsidR="00A948D3" w14:paraId="0F830F8C"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0D24BE71" w14:textId="77777777" w:rsidR="00A948D3" w:rsidRDefault="00A948D3">
            <w:r>
              <w:t>Alternate Scenario</w:t>
            </w:r>
          </w:p>
        </w:tc>
        <w:tc>
          <w:tcPr>
            <w:tcW w:w="6145" w:type="dxa"/>
            <w:tcBorders>
              <w:top w:val="single" w:sz="4" w:space="0" w:color="auto"/>
              <w:left w:val="single" w:sz="4" w:space="0" w:color="auto"/>
              <w:bottom w:val="single" w:sz="4" w:space="0" w:color="auto"/>
              <w:right w:val="single" w:sz="4" w:space="0" w:color="auto"/>
            </w:tcBorders>
            <w:hideMark/>
          </w:tcPr>
          <w:p w14:paraId="55AAAB86" w14:textId="77777777" w:rsidR="00A948D3" w:rsidRDefault="00A948D3">
            <w:pPr>
              <w:pStyle w:val="TableText"/>
            </w:pPr>
            <w:r>
              <w:t>None</w:t>
            </w:r>
          </w:p>
        </w:tc>
      </w:tr>
      <w:tr w:rsidR="00A948D3" w14:paraId="3FF7DCAC"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31F8157F" w14:textId="77777777" w:rsidR="00A948D3" w:rsidRDefault="00A948D3">
            <w:r>
              <w:t>Failure Scenario</w:t>
            </w:r>
          </w:p>
        </w:tc>
        <w:tc>
          <w:tcPr>
            <w:tcW w:w="6145" w:type="dxa"/>
            <w:tcBorders>
              <w:top w:val="single" w:sz="4" w:space="0" w:color="auto"/>
              <w:left w:val="single" w:sz="4" w:space="0" w:color="auto"/>
              <w:bottom w:val="single" w:sz="4" w:space="0" w:color="auto"/>
              <w:right w:val="single" w:sz="4" w:space="0" w:color="auto"/>
            </w:tcBorders>
            <w:hideMark/>
          </w:tcPr>
          <w:p w14:paraId="155D865A" w14:textId="77777777" w:rsidR="00A948D3" w:rsidRDefault="00A948D3">
            <w:pPr>
              <w:pStyle w:val="TableText"/>
            </w:pPr>
            <w:r>
              <w:t>Email generated to SME / Admin detailing failure</w:t>
            </w:r>
          </w:p>
        </w:tc>
      </w:tr>
      <w:tr w:rsidR="00A948D3" w14:paraId="27E4AE68"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22D9923F" w14:textId="77777777" w:rsidR="00A948D3" w:rsidRDefault="00A948D3">
            <w:r>
              <w:t>External Systems Providing Data</w:t>
            </w:r>
          </w:p>
        </w:tc>
        <w:tc>
          <w:tcPr>
            <w:tcW w:w="6145" w:type="dxa"/>
            <w:tcBorders>
              <w:top w:val="single" w:sz="4" w:space="0" w:color="auto"/>
              <w:left w:val="single" w:sz="4" w:space="0" w:color="auto"/>
              <w:bottom w:val="single" w:sz="4" w:space="0" w:color="auto"/>
              <w:right w:val="single" w:sz="4" w:space="0" w:color="auto"/>
            </w:tcBorders>
            <w:hideMark/>
          </w:tcPr>
          <w:p w14:paraId="0FCC339C" w14:textId="77777777" w:rsidR="00A948D3" w:rsidRDefault="00A948D3">
            <w:pPr>
              <w:pStyle w:val="TableText"/>
            </w:pPr>
            <w:r>
              <w:t>Mail server</w:t>
            </w:r>
          </w:p>
        </w:tc>
      </w:tr>
      <w:tr w:rsidR="00A948D3" w14:paraId="2EC87774"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0B03913E" w14:textId="77777777" w:rsidR="00A948D3" w:rsidRDefault="00A948D3">
            <w:r>
              <w:t>External Systems Receiving Data</w:t>
            </w:r>
          </w:p>
        </w:tc>
        <w:tc>
          <w:tcPr>
            <w:tcW w:w="6145" w:type="dxa"/>
            <w:tcBorders>
              <w:top w:val="single" w:sz="4" w:space="0" w:color="auto"/>
              <w:left w:val="single" w:sz="4" w:space="0" w:color="auto"/>
              <w:bottom w:val="single" w:sz="4" w:space="0" w:color="auto"/>
              <w:right w:val="single" w:sz="4" w:space="0" w:color="auto"/>
            </w:tcBorders>
            <w:hideMark/>
          </w:tcPr>
          <w:p w14:paraId="22E7B99D" w14:textId="77777777" w:rsidR="00A948D3" w:rsidRDefault="00A948D3">
            <w:pPr>
              <w:pStyle w:val="TableText"/>
            </w:pPr>
            <w:r>
              <w:t>None</w:t>
            </w:r>
          </w:p>
        </w:tc>
      </w:tr>
      <w:tr w:rsidR="00A948D3" w14:paraId="41C7F6A7" w14:textId="77777777" w:rsidTr="00A948D3">
        <w:tc>
          <w:tcPr>
            <w:tcW w:w="3150" w:type="dxa"/>
            <w:tcBorders>
              <w:top w:val="single" w:sz="4" w:space="0" w:color="auto"/>
              <w:left w:val="single" w:sz="4" w:space="0" w:color="auto"/>
              <w:bottom w:val="single" w:sz="4" w:space="0" w:color="auto"/>
              <w:right w:val="single" w:sz="4" w:space="0" w:color="auto"/>
            </w:tcBorders>
            <w:hideMark/>
          </w:tcPr>
          <w:p w14:paraId="5B9B788D" w14:textId="77777777" w:rsidR="00A948D3" w:rsidRDefault="00A948D3">
            <w:r>
              <w:t>Programmers Notes</w:t>
            </w:r>
          </w:p>
        </w:tc>
        <w:tc>
          <w:tcPr>
            <w:tcW w:w="6145" w:type="dxa"/>
            <w:tcBorders>
              <w:top w:val="single" w:sz="4" w:space="0" w:color="auto"/>
              <w:left w:val="single" w:sz="4" w:space="0" w:color="auto"/>
              <w:bottom w:val="single" w:sz="4" w:space="0" w:color="auto"/>
              <w:right w:val="single" w:sz="4" w:space="0" w:color="auto"/>
            </w:tcBorders>
          </w:tcPr>
          <w:p w14:paraId="766CAA23" w14:textId="77777777" w:rsidR="00A948D3" w:rsidRDefault="00A948D3">
            <w:pPr>
              <w:pStyle w:val="TableText"/>
            </w:pPr>
          </w:p>
        </w:tc>
      </w:tr>
    </w:tbl>
    <w:p w14:paraId="347AD2D4" w14:textId="77777777" w:rsidR="00A948D3" w:rsidRDefault="00A948D3" w:rsidP="00A948D3">
      <w:pPr>
        <w:pStyle w:val="BodyText"/>
        <w:rPr>
          <w:lang w:val="en-CA"/>
        </w:rPr>
      </w:pPr>
    </w:p>
    <w:p w14:paraId="783F451A" w14:textId="3CDB5AD7" w:rsidR="00A948D3" w:rsidRDefault="00133898" w:rsidP="00A948D3">
      <w:pPr>
        <w:pStyle w:val="Heading2"/>
      </w:pPr>
      <w:r>
        <w:t>16</w:t>
      </w:r>
      <w:r w:rsidR="00A948D3">
        <w:t>.0 SME submits Commission</w:t>
      </w:r>
    </w:p>
    <w:tbl>
      <w:tblPr>
        <w:tblStyle w:val="Table"/>
        <w:tblpPr w:leftFromText="180" w:rightFromText="180" w:vertAnchor="text" w:tblpY="97"/>
        <w:tblW w:w="9295" w:type="dxa"/>
        <w:tblInd w:w="0" w:type="dxa"/>
        <w:tblLook w:val="04A0" w:firstRow="1" w:lastRow="0" w:firstColumn="1" w:lastColumn="0" w:noHBand="0" w:noVBand="1"/>
      </w:tblPr>
      <w:tblGrid>
        <w:gridCol w:w="3150"/>
        <w:gridCol w:w="6145"/>
      </w:tblGrid>
      <w:tr w:rsidR="00A948D3" w:rsidRPr="00615CF2" w14:paraId="2DC3CEAC" w14:textId="77777777" w:rsidTr="00451468">
        <w:trPr>
          <w:cnfStyle w:val="100000000000" w:firstRow="1" w:lastRow="0" w:firstColumn="0" w:lastColumn="0" w:oddVBand="0" w:evenVBand="0" w:oddHBand="0" w:evenHBand="0" w:firstRowFirstColumn="0" w:firstRowLastColumn="0" w:lastRowFirstColumn="0" w:lastRowLastColumn="0"/>
          <w:tblHeader/>
        </w:trPr>
        <w:tc>
          <w:tcPr>
            <w:tcW w:w="3150" w:type="dxa"/>
          </w:tcPr>
          <w:p w14:paraId="2E4ADCCC" w14:textId="77777777" w:rsidR="00A948D3" w:rsidRPr="00CF3076" w:rsidRDefault="00A948D3" w:rsidP="00451468">
            <w:pPr>
              <w:pStyle w:val="TableHeaders"/>
              <w:spacing w:before="72"/>
              <w:rPr>
                <w:b/>
              </w:rPr>
            </w:pPr>
            <w:r w:rsidRPr="00CF3076">
              <w:rPr>
                <w:b/>
              </w:rPr>
              <w:t>Goal</w:t>
            </w:r>
          </w:p>
        </w:tc>
        <w:tc>
          <w:tcPr>
            <w:tcW w:w="6145" w:type="dxa"/>
          </w:tcPr>
          <w:p w14:paraId="09055CBF" w14:textId="77777777" w:rsidR="00A948D3" w:rsidRPr="00CF3076" w:rsidRDefault="00A948D3" w:rsidP="00451468">
            <w:pPr>
              <w:pStyle w:val="TableHeaders"/>
              <w:spacing w:before="72"/>
              <w:rPr>
                <w:b/>
              </w:rPr>
            </w:pPr>
          </w:p>
        </w:tc>
      </w:tr>
      <w:tr w:rsidR="00A948D3" w:rsidRPr="00615CF2" w14:paraId="0C29B8B4" w14:textId="77777777" w:rsidTr="00451468">
        <w:tc>
          <w:tcPr>
            <w:tcW w:w="3150" w:type="dxa"/>
          </w:tcPr>
          <w:p w14:paraId="4BDC7AAB" w14:textId="77777777" w:rsidR="00A948D3" w:rsidRPr="00615CF2" w:rsidRDefault="00A948D3" w:rsidP="00451468">
            <w:r>
              <w:t>Expected Result</w:t>
            </w:r>
          </w:p>
        </w:tc>
        <w:tc>
          <w:tcPr>
            <w:tcW w:w="6145" w:type="dxa"/>
          </w:tcPr>
          <w:p w14:paraId="645AD852" w14:textId="5E735424" w:rsidR="00A948D3" w:rsidRPr="00615CF2" w:rsidRDefault="00A948D3" w:rsidP="00451468">
            <w:pPr>
              <w:pStyle w:val="TableText"/>
            </w:pPr>
            <w:r>
              <w:t>New Commission added to database</w:t>
            </w:r>
          </w:p>
        </w:tc>
      </w:tr>
      <w:tr w:rsidR="00A948D3" w:rsidRPr="00615CF2" w14:paraId="65EF9C6B" w14:textId="77777777" w:rsidTr="00451468">
        <w:tc>
          <w:tcPr>
            <w:tcW w:w="3150" w:type="dxa"/>
          </w:tcPr>
          <w:p w14:paraId="379F8EFC" w14:textId="77777777" w:rsidR="00A948D3" w:rsidRPr="00615CF2" w:rsidRDefault="00A948D3" w:rsidP="00451468">
            <w:r w:rsidRPr="00615CF2">
              <w:t>User Role</w:t>
            </w:r>
          </w:p>
        </w:tc>
        <w:tc>
          <w:tcPr>
            <w:tcW w:w="6145" w:type="dxa"/>
          </w:tcPr>
          <w:p w14:paraId="7F3D18DC" w14:textId="77777777" w:rsidR="00A948D3" w:rsidRPr="00615CF2" w:rsidRDefault="00A948D3" w:rsidP="00451468">
            <w:pPr>
              <w:pStyle w:val="TableText"/>
            </w:pPr>
            <w:r>
              <w:t>SME</w:t>
            </w:r>
          </w:p>
        </w:tc>
      </w:tr>
      <w:tr w:rsidR="00A948D3" w:rsidRPr="00615CF2" w14:paraId="5C6E46E5" w14:textId="77777777" w:rsidTr="00451468">
        <w:tc>
          <w:tcPr>
            <w:tcW w:w="3150" w:type="dxa"/>
          </w:tcPr>
          <w:p w14:paraId="34508F50" w14:textId="77777777" w:rsidR="00A948D3" w:rsidRPr="00615CF2" w:rsidRDefault="00A948D3" w:rsidP="00451468">
            <w:r w:rsidRPr="00615CF2">
              <w:t>Pre-conditions</w:t>
            </w:r>
          </w:p>
        </w:tc>
        <w:tc>
          <w:tcPr>
            <w:tcW w:w="6145" w:type="dxa"/>
          </w:tcPr>
          <w:p w14:paraId="1196ACC2" w14:textId="77777777" w:rsidR="00A948D3" w:rsidRPr="00615CF2" w:rsidRDefault="00A948D3" w:rsidP="00451468">
            <w:pPr>
              <w:pStyle w:val="TableText"/>
            </w:pPr>
            <w:r>
              <w:t>Pump already exists</w:t>
            </w:r>
          </w:p>
        </w:tc>
      </w:tr>
      <w:tr w:rsidR="00A948D3" w:rsidRPr="00615CF2" w14:paraId="6DA3D2BF" w14:textId="77777777" w:rsidTr="00451468">
        <w:tc>
          <w:tcPr>
            <w:tcW w:w="3150" w:type="dxa"/>
          </w:tcPr>
          <w:p w14:paraId="0DA2B6C8" w14:textId="77777777" w:rsidR="00A948D3" w:rsidRPr="00615CF2" w:rsidRDefault="00A948D3" w:rsidP="00451468">
            <w:r w:rsidRPr="00615CF2">
              <w:t>Post-conditions</w:t>
            </w:r>
          </w:p>
        </w:tc>
        <w:tc>
          <w:tcPr>
            <w:tcW w:w="6145" w:type="dxa"/>
          </w:tcPr>
          <w:p w14:paraId="364AC63D" w14:textId="18428229" w:rsidR="00A948D3" w:rsidRPr="00615CF2" w:rsidRDefault="00A948D3" w:rsidP="00451468">
            <w:pPr>
              <w:pStyle w:val="TableText"/>
            </w:pPr>
            <w:r>
              <w:t>Commission created and attached to pump</w:t>
            </w:r>
          </w:p>
        </w:tc>
      </w:tr>
      <w:tr w:rsidR="00A948D3" w:rsidRPr="00615CF2" w14:paraId="374E2324" w14:textId="77777777" w:rsidTr="00451468">
        <w:tc>
          <w:tcPr>
            <w:tcW w:w="3150" w:type="dxa"/>
          </w:tcPr>
          <w:p w14:paraId="40D8D941" w14:textId="77777777" w:rsidR="00A948D3" w:rsidRPr="00615CF2" w:rsidRDefault="00A948D3" w:rsidP="00451468">
            <w:r w:rsidRPr="00615CF2">
              <w:t>Assumptions</w:t>
            </w:r>
          </w:p>
        </w:tc>
        <w:tc>
          <w:tcPr>
            <w:tcW w:w="6145" w:type="dxa"/>
          </w:tcPr>
          <w:p w14:paraId="5A1373CB" w14:textId="77777777" w:rsidR="00A948D3" w:rsidRPr="00615CF2" w:rsidRDefault="00A948D3" w:rsidP="00451468">
            <w:pPr>
              <w:pStyle w:val="TableText"/>
            </w:pPr>
            <w:r>
              <w:t>Standard form used for data</w:t>
            </w:r>
          </w:p>
        </w:tc>
      </w:tr>
      <w:tr w:rsidR="00A948D3" w:rsidRPr="00615CF2" w14:paraId="2CE4F790" w14:textId="77777777" w:rsidTr="00451468">
        <w:tc>
          <w:tcPr>
            <w:tcW w:w="3150" w:type="dxa"/>
          </w:tcPr>
          <w:p w14:paraId="4BA6E13D" w14:textId="77777777" w:rsidR="00A948D3" w:rsidRPr="00615CF2" w:rsidRDefault="00A948D3" w:rsidP="00451468">
            <w:r w:rsidRPr="00615CF2">
              <w:t>Business Rules/Constraints</w:t>
            </w:r>
          </w:p>
        </w:tc>
        <w:tc>
          <w:tcPr>
            <w:tcW w:w="6145" w:type="dxa"/>
          </w:tcPr>
          <w:p w14:paraId="5C1BADBC" w14:textId="3FA21568" w:rsidR="00A948D3" w:rsidRPr="00615CF2" w:rsidRDefault="00A948D3" w:rsidP="00451468">
            <w:pPr>
              <w:pStyle w:val="TableText"/>
            </w:pPr>
            <w:r>
              <w:t>Drop down fields sufficient to link the Commission to a Pump</w:t>
            </w:r>
          </w:p>
        </w:tc>
      </w:tr>
      <w:tr w:rsidR="00A948D3" w:rsidRPr="00615CF2" w14:paraId="46001163" w14:textId="77777777" w:rsidTr="00451468">
        <w:tc>
          <w:tcPr>
            <w:tcW w:w="3150" w:type="dxa"/>
          </w:tcPr>
          <w:p w14:paraId="66FA2939" w14:textId="77777777" w:rsidR="00A948D3" w:rsidRPr="00615CF2" w:rsidRDefault="00A948D3" w:rsidP="00451468">
            <w:r w:rsidRPr="00615CF2">
              <w:t>Success Scenario</w:t>
            </w:r>
          </w:p>
        </w:tc>
        <w:tc>
          <w:tcPr>
            <w:tcW w:w="6145" w:type="dxa"/>
          </w:tcPr>
          <w:p w14:paraId="260C6EB6" w14:textId="664F276B" w:rsidR="00A948D3" w:rsidRPr="00615CF2" w:rsidRDefault="00A948D3" w:rsidP="00451468">
            <w:pPr>
              <w:pStyle w:val="TableText"/>
            </w:pPr>
            <w:r>
              <w:t>Submitted data is loaded into a new Commission record</w:t>
            </w:r>
          </w:p>
        </w:tc>
      </w:tr>
      <w:tr w:rsidR="00A948D3" w:rsidRPr="00615CF2" w14:paraId="1114F505" w14:textId="77777777" w:rsidTr="00451468">
        <w:tc>
          <w:tcPr>
            <w:tcW w:w="3150" w:type="dxa"/>
          </w:tcPr>
          <w:p w14:paraId="0BA7D191" w14:textId="77777777" w:rsidR="00A948D3" w:rsidRPr="00615CF2" w:rsidRDefault="00A948D3" w:rsidP="00451468">
            <w:r w:rsidRPr="00615CF2">
              <w:t>Alternate Scenario</w:t>
            </w:r>
          </w:p>
        </w:tc>
        <w:tc>
          <w:tcPr>
            <w:tcW w:w="6145" w:type="dxa"/>
          </w:tcPr>
          <w:p w14:paraId="401F6FE8" w14:textId="77777777" w:rsidR="00A948D3" w:rsidRPr="00615CF2" w:rsidRDefault="00A948D3" w:rsidP="00451468">
            <w:pPr>
              <w:pStyle w:val="TableText"/>
            </w:pPr>
            <w:r>
              <w:t>None</w:t>
            </w:r>
          </w:p>
        </w:tc>
      </w:tr>
      <w:tr w:rsidR="00A948D3" w:rsidRPr="00615CF2" w14:paraId="640373D3" w14:textId="77777777" w:rsidTr="00451468">
        <w:tc>
          <w:tcPr>
            <w:tcW w:w="3150" w:type="dxa"/>
          </w:tcPr>
          <w:p w14:paraId="6C087D35" w14:textId="77777777" w:rsidR="00A948D3" w:rsidRPr="00615CF2" w:rsidRDefault="00A948D3" w:rsidP="00451468">
            <w:r w:rsidRPr="00615CF2">
              <w:t>Failure Scenario</w:t>
            </w:r>
          </w:p>
        </w:tc>
        <w:tc>
          <w:tcPr>
            <w:tcW w:w="6145" w:type="dxa"/>
          </w:tcPr>
          <w:p w14:paraId="1CB84388" w14:textId="77777777" w:rsidR="00A948D3" w:rsidRPr="00615CF2" w:rsidRDefault="00A948D3" w:rsidP="00451468">
            <w:pPr>
              <w:pStyle w:val="TableText"/>
            </w:pPr>
            <w:r>
              <w:t>Email generated to SME / Admin detailing failure</w:t>
            </w:r>
          </w:p>
        </w:tc>
      </w:tr>
      <w:tr w:rsidR="00A948D3" w:rsidRPr="00615CF2" w14:paraId="57661C95" w14:textId="77777777" w:rsidTr="00451468">
        <w:tc>
          <w:tcPr>
            <w:tcW w:w="3150" w:type="dxa"/>
          </w:tcPr>
          <w:p w14:paraId="737F4110" w14:textId="77777777" w:rsidR="00A948D3" w:rsidRPr="00615CF2" w:rsidRDefault="00A948D3" w:rsidP="00451468">
            <w:r w:rsidRPr="00615CF2">
              <w:t>External Systems Providing Data</w:t>
            </w:r>
          </w:p>
        </w:tc>
        <w:tc>
          <w:tcPr>
            <w:tcW w:w="6145" w:type="dxa"/>
          </w:tcPr>
          <w:p w14:paraId="73EFF3BA" w14:textId="77777777" w:rsidR="00A948D3" w:rsidRPr="00615CF2" w:rsidRDefault="00A948D3" w:rsidP="00451468">
            <w:pPr>
              <w:pStyle w:val="TableText"/>
            </w:pPr>
            <w:r>
              <w:t>Mail server</w:t>
            </w:r>
          </w:p>
        </w:tc>
      </w:tr>
      <w:tr w:rsidR="00A948D3" w:rsidRPr="00615CF2" w14:paraId="44647BC8" w14:textId="77777777" w:rsidTr="00451468">
        <w:tc>
          <w:tcPr>
            <w:tcW w:w="3150" w:type="dxa"/>
          </w:tcPr>
          <w:p w14:paraId="03635D45" w14:textId="77777777" w:rsidR="00A948D3" w:rsidRPr="00615CF2" w:rsidRDefault="00A948D3" w:rsidP="00451468">
            <w:r w:rsidRPr="00615CF2">
              <w:lastRenderedPageBreak/>
              <w:t>External Systems Receiving Data</w:t>
            </w:r>
          </w:p>
        </w:tc>
        <w:tc>
          <w:tcPr>
            <w:tcW w:w="6145" w:type="dxa"/>
          </w:tcPr>
          <w:p w14:paraId="15FDCB14" w14:textId="77777777" w:rsidR="00A948D3" w:rsidRPr="00615CF2" w:rsidRDefault="00A948D3" w:rsidP="00451468">
            <w:pPr>
              <w:pStyle w:val="TableText"/>
            </w:pPr>
            <w:r>
              <w:t>None</w:t>
            </w:r>
          </w:p>
        </w:tc>
      </w:tr>
      <w:tr w:rsidR="00A948D3" w:rsidRPr="00615CF2" w14:paraId="068BDF7C" w14:textId="77777777" w:rsidTr="00451468">
        <w:tc>
          <w:tcPr>
            <w:tcW w:w="3150" w:type="dxa"/>
          </w:tcPr>
          <w:p w14:paraId="5DED865D" w14:textId="77777777" w:rsidR="00A948D3" w:rsidRPr="00615CF2" w:rsidRDefault="00A948D3" w:rsidP="00451468">
            <w:r>
              <w:t>Programmers Notes</w:t>
            </w:r>
          </w:p>
        </w:tc>
        <w:tc>
          <w:tcPr>
            <w:tcW w:w="6145" w:type="dxa"/>
          </w:tcPr>
          <w:p w14:paraId="7C488E66" w14:textId="77777777" w:rsidR="00A948D3" w:rsidRPr="00615CF2" w:rsidRDefault="00A948D3" w:rsidP="00451468">
            <w:pPr>
              <w:pStyle w:val="TableText"/>
            </w:pPr>
          </w:p>
        </w:tc>
      </w:tr>
    </w:tbl>
    <w:p w14:paraId="4667106C" w14:textId="1DCD50EC" w:rsidR="00EC0665" w:rsidRDefault="00133898" w:rsidP="00EC0665">
      <w:pPr>
        <w:pStyle w:val="Heading2"/>
      </w:pPr>
      <w:r>
        <w:t>17</w:t>
      </w:r>
      <w:r w:rsidR="00EC0665">
        <w:t>.0 Vendor submits Troubleshoot</w:t>
      </w:r>
    </w:p>
    <w:tbl>
      <w:tblPr>
        <w:tblStyle w:val="Table"/>
        <w:tblpPr w:leftFromText="180" w:rightFromText="180" w:topFromText="40" w:bottomFromText="40" w:vertAnchor="text" w:tblpY="97"/>
        <w:tblW w:w="9295" w:type="dxa"/>
        <w:tblInd w:w="0" w:type="dxa"/>
        <w:tblLook w:val="04A0" w:firstRow="1" w:lastRow="0" w:firstColumn="1" w:lastColumn="0" w:noHBand="0" w:noVBand="1"/>
      </w:tblPr>
      <w:tblGrid>
        <w:gridCol w:w="3150"/>
        <w:gridCol w:w="6145"/>
      </w:tblGrid>
      <w:tr w:rsidR="00EC0665" w14:paraId="30D3FBC8" w14:textId="77777777" w:rsidTr="00EC0665">
        <w:trPr>
          <w:cnfStyle w:val="100000000000" w:firstRow="1" w:lastRow="0" w:firstColumn="0" w:lastColumn="0" w:oddVBand="0" w:evenVBand="0" w:oddHBand="0" w:evenHBand="0" w:firstRowFirstColumn="0" w:firstRowLastColumn="0" w:lastRowFirstColumn="0" w:lastRowLastColumn="0"/>
          <w:tblHeader/>
        </w:trPr>
        <w:tc>
          <w:tcPr>
            <w:tcW w:w="3150" w:type="dxa"/>
            <w:hideMark/>
          </w:tcPr>
          <w:p w14:paraId="7AEDC750" w14:textId="77777777" w:rsidR="00EC0665" w:rsidRDefault="00EC0665">
            <w:pPr>
              <w:pStyle w:val="TableHeaders"/>
              <w:spacing w:before="72"/>
              <w:rPr>
                <w:b/>
              </w:rPr>
            </w:pPr>
            <w:r>
              <w:rPr>
                <w:b/>
              </w:rPr>
              <w:t>Goal</w:t>
            </w:r>
          </w:p>
        </w:tc>
        <w:tc>
          <w:tcPr>
            <w:tcW w:w="6145" w:type="dxa"/>
          </w:tcPr>
          <w:p w14:paraId="0F043E3A" w14:textId="77777777" w:rsidR="00EC0665" w:rsidRDefault="00EC0665">
            <w:pPr>
              <w:pStyle w:val="TableHeaders"/>
              <w:spacing w:before="72"/>
              <w:rPr>
                <w:b/>
              </w:rPr>
            </w:pPr>
          </w:p>
        </w:tc>
      </w:tr>
      <w:tr w:rsidR="00EC0665" w14:paraId="31823EF9"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4F6EF0C9" w14:textId="77777777" w:rsidR="00EC0665" w:rsidRDefault="00EC0665">
            <w:r>
              <w:t>Expected Result</w:t>
            </w:r>
          </w:p>
        </w:tc>
        <w:tc>
          <w:tcPr>
            <w:tcW w:w="6145" w:type="dxa"/>
            <w:tcBorders>
              <w:top w:val="single" w:sz="4" w:space="0" w:color="auto"/>
              <w:left w:val="single" w:sz="4" w:space="0" w:color="auto"/>
              <w:bottom w:val="single" w:sz="4" w:space="0" w:color="auto"/>
              <w:right w:val="single" w:sz="4" w:space="0" w:color="auto"/>
            </w:tcBorders>
            <w:hideMark/>
          </w:tcPr>
          <w:p w14:paraId="6E1833A5" w14:textId="0B7E3717" w:rsidR="00EC0665" w:rsidRDefault="00EC0665">
            <w:pPr>
              <w:pStyle w:val="TableText"/>
            </w:pPr>
            <w:r>
              <w:t>New Troubleshoot added to database</w:t>
            </w:r>
          </w:p>
        </w:tc>
      </w:tr>
      <w:tr w:rsidR="00EC0665" w14:paraId="7B04275F"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6CB69E03" w14:textId="77777777" w:rsidR="00EC0665" w:rsidRDefault="00EC0665">
            <w:r>
              <w:t>User Role</w:t>
            </w:r>
          </w:p>
        </w:tc>
        <w:tc>
          <w:tcPr>
            <w:tcW w:w="6145" w:type="dxa"/>
            <w:tcBorders>
              <w:top w:val="single" w:sz="4" w:space="0" w:color="auto"/>
              <w:left w:val="single" w:sz="4" w:space="0" w:color="auto"/>
              <w:bottom w:val="single" w:sz="4" w:space="0" w:color="auto"/>
              <w:right w:val="single" w:sz="4" w:space="0" w:color="auto"/>
            </w:tcBorders>
            <w:hideMark/>
          </w:tcPr>
          <w:p w14:paraId="34D8C4D6" w14:textId="77777777" w:rsidR="00EC0665" w:rsidRDefault="00EC0665">
            <w:pPr>
              <w:pStyle w:val="TableText"/>
            </w:pPr>
            <w:r>
              <w:t>Vendor</w:t>
            </w:r>
          </w:p>
        </w:tc>
      </w:tr>
      <w:tr w:rsidR="00EC0665" w14:paraId="50C39657"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69675B59" w14:textId="77777777" w:rsidR="00EC0665" w:rsidRDefault="00EC0665">
            <w:r>
              <w:t>Pre-conditions</w:t>
            </w:r>
          </w:p>
        </w:tc>
        <w:tc>
          <w:tcPr>
            <w:tcW w:w="6145" w:type="dxa"/>
            <w:tcBorders>
              <w:top w:val="single" w:sz="4" w:space="0" w:color="auto"/>
              <w:left w:val="single" w:sz="4" w:space="0" w:color="auto"/>
              <w:bottom w:val="single" w:sz="4" w:space="0" w:color="auto"/>
              <w:right w:val="single" w:sz="4" w:space="0" w:color="auto"/>
            </w:tcBorders>
            <w:hideMark/>
          </w:tcPr>
          <w:p w14:paraId="3D285EA4" w14:textId="77777777" w:rsidR="00EC0665" w:rsidRDefault="00EC0665">
            <w:pPr>
              <w:pStyle w:val="TableText"/>
            </w:pPr>
            <w:r>
              <w:t>Pump already exists</w:t>
            </w:r>
          </w:p>
        </w:tc>
      </w:tr>
      <w:tr w:rsidR="00EC0665" w14:paraId="3AFBEC99"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7A6B5C7F" w14:textId="77777777" w:rsidR="00EC0665" w:rsidRDefault="00EC0665">
            <w:r>
              <w:t>Post-conditions</w:t>
            </w:r>
          </w:p>
        </w:tc>
        <w:tc>
          <w:tcPr>
            <w:tcW w:w="6145" w:type="dxa"/>
            <w:tcBorders>
              <w:top w:val="single" w:sz="4" w:space="0" w:color="auto"/>
              <w:left w:val="single" w:sz="4" w:space="0" w:color="auto"/>
              <w:bottom w:val="single" w:sz="4" w:space="0" w:color="auto"/>
              <w:right w:val="single" w:sz="4" w:space="0" w:color="auto"/>
            </w:tcBorders>
            <w:hideMark/>
          </w:tcPr>
          <w:p w14:paraId="03C86CA0" w14:textId="2137E381" w:rsidR="00EC0665" w:rsidRDefault="00EC0665">
            <w:pPr>
              <w:pStyle w:val="TableText"/>
            </w:pPr>
            <w:r>
              <w:t>Troubleshoot created and attached to pump</w:t>
            </w:r>
          </w:p>
        </w:tc>
      </w:tr>
      <w:tr w:rsidR="00EC0665" w14:paraId="1173A3CC"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6DB08571" w14:textId="77777777" w:rsidR="00EC0665" w:rsidRDefault="00EC0665">
            <w:r>
              <w:t>Assumptions</w:t>
            </w:r>
          </w:p>
        </w:tc>
        <w:tc>
          <w:tcPr>
            <w:tcW w:w="6145" w:type="dxa"/>
            <w:tcBorders>
              <w:top w:val="single" w:sz="4" w:space="0" w:color="auto"/>
              <w:left w:val="single" w:sz="4" w:space="0" w:color="auto"/>
              <w:bottom w:val="single" w:sz="4" w:space="0" w:color="auto"/>
              <w:right w:val="single" w:sz="4" w:space="0" w:color="auto"/>
            </w:tcBorders>
            <w:hideMark/>
          </w:tcPr>
          <w:p w14:paraId="27FC346B" w14:textId="77777777" w:rsidR="00EC0665" w:rsidRDefault="00EC0665">
            <w:pPr>
              <w:pStyle w:val="TableText"/>
            </w:pPr>
            <w:r>
              <w:t>Standard form used for data</w:t>
            </w:r>
          </w:p>
        </w:tc>
      </w:tr>
      <w:tr w:rsidR="00EC0665" w14:paraId="6FC64EAA"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1C5F820F" w14:textId="77777777" w:rsidR="00EC0665" w:rsidRDefault="00EC0665">
            <w:r>
              <w:t>Business Rules/Constraints</w:t>
            </w:r>
          </w:p>
        </w:tc>
        <w:tc>
          <w:tcPr>
            <w:tcW w:w="6145" w:type="dxa"/>
            <w:tcBorders>
              <w:top w:val="single" w:sz="4" w:space="0" w:color="auto"/>
              <w:left w:val="single" w:sz="4" w:space="0" w:color="auto"/>
              <w:bottom w:val="single" w:sz="4" w:space="0" w:color="auto"/>
              <w:right w:val="single" w:sz="4" w:space="0" w:color="auto"/>
            </w:tcBorders>
            <w:hideMark/>
          </w:tcPr>
          <w:p w14:paraId="170D2EBA" w14:textId="14A572CF" w:rsidR="00EC0665" w:rsidRDefault="00EC0665">
            <w:pPr>
              <w:pStyle w:val="TableText"/>
            </w:pPr>
            <w:r>
              <w:t>There will be required fields sufficient to link the Troubleshoot to a Pump</w:t>
            </w:r>
          </w:p>
        </w:tc>
      </w:tr>
      <w:tr w:rsidR="00EC0665" w14:paraId="2A6067EA"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5C4B955" w14:textId="77777777" w:rsidR="00EC0665" w:rsidRDefault="00EC0665">
            <w:r>
              <w:t>Success Scenario</w:t>
            </w:r>
          </w:p>
        </w:tc>
        <w:tc>
          <w:tcPr>
            <w:tcW w:w="6145" w:type="dxa"/>
            <w:tcBorders>
              <w:top w:val="single" w:sz="4" w:space="0" w:color="auto"/>
              <w:left w:val="single" w:sz="4" w:space="0" w:color="auto"/>
              <w:bottom w:val="single" w:sz="4" w:space="0" w:color="auto"/>
              <w:right w:val="single" w:sz="4" w:space="0" w:color="auto"/>
            </w:tcBorders>
            <w:hideMark/>
          </w:tcPr>
          <w:p w14:paraId="0706C92D" w14:textId="681362DE" w:rsidR="00EC0665" w:rsidRDefault="00EC0665">
            <w:pPr>
              <w:pStyle w:val="TableText"/>
            </w:pPr>
            <w:r>
              <w:t>Submitted data is loaded into a new Troubleshoot record</w:t>
            </w:r>
          </w:p>
        </w:tc>
      </w:tr>
      <w:tr w:rsidR="00EC0665" w14:paraId="4A7B0D5F"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4F7F480F" w14:textId="77777777" w:rsidR="00EC0665" w:rsidRDefault="00EC0665">
            <w:r>
              <w:t>Alternate Scenario</w:t>
            </w:r>
          </w:p>
        </w:tc>
        <w:tc>
          <w:tcPr>
            <w:tcW w:w="6145" w:type="dxa"/>
            <w:tcBorders>
              <w:top w:val="single" w:sz="4" w:space="0" w:color="auto"/>
              <w:left w:val="single" w:sz="4" w:space="0" w:color="auto"/>
              <w:bottom w:val="single" w:sz="4" w:space="0" w:color="auto"/>
              <w:right w:val="single" w:sz="4" w:space="0" w:color="auto"/>
            </w:tcBorders>
            <w:hideMark/>
          </w:tcPr>
          <w:p w14:paraId="60FC4F4C" w14:textId="77777777" w:rsidR="00EC0665" w:rsidRDefault="00EC0665">
            <w:pPr>
              <w:pStyle w:val="TableText"/>
            </w:pPr>
            <w:r>
              <w:t>None</w:t>
            </w:r>
          </w:p>
        </w:tc>
      </w:tr>
      <w:tr w:rsidR="00EC0665" w14:paraId="6247B430"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6DBCCB87" w14:textId="77777777" w:rsidR="00EC0665" w:rsidRDefault="00EC0665">
            <w:r>
              <w:t>Failure Scenario</w:t>
            </w:r>
          </w:p>
        </w:tc>
        <w:tc>
          <w:tcPr>
            <w:tcW w:w="6145" w:type="dxa"/>
            <w:tcBorders>
              <w:top w:val="single" w:sz="4" w:space="0" w:color="auto"/>
              <w:left w:val="single" w:sz="4" w:space="0" w:color="auto"/>
              <w:bottom w:val="single" w:sz="4" w:space="0" w:color="auto"/>
              <w:right w:val="single" w:sz="4" w:space="0" w:color="auto"/>
            </w:tcBorders>
            <w:hideMark/>
          </w:tcPr>
          <w:p w14:paraId="7ED8E7F6" w14:textId="77777777" w:rsidR="00EC0665" w:rsidRDefault="00EC0665">
            <w:pPr>
              <w:pStyle w:val="TableText"/>
            </w:pPr>
            <w:r>
              <w:t>Email generated to SME / Admin detailing failure</w:t>
            </w:r>
          </w:p>
        </w:tc>
      </w:tr>
      <w:tr w:rsidR="00EC0665" w14:paraId="6BCD6956"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73D87DF6" w14:textId="77777777" w:rsidR="00EC0665" w:rsidRDefault="00EC0665">
            <w:r>
              <w:t>External Systems Providing Data</w:t>
            </w:r>
          </w:p>
        </w:tc>
        <w:tc>
          <w:tcPr>
            <w:tcW w:w="6145" w:type="dxa"/>
            <w:tcBorders>
              <w:top w:val="single" w:sz="4" w:space="0" w:color="auto"/>
              <w:left w:val="single" w:sz="4" w:space="0" w:color="auto"/>
              <w:bottom w:val="single" w:sz="4" w:space="0" w:color="auto"/>
              <w:right w:val="single" w:sz="4" w:space="0" w:color="auto"/>
            </w:tcBorders>
            <w:hideMark/>
          </w:tcPr>
          <w:p w14:paraId="53652F1E" w14:textId="77777777" w:rsidR="00EC0665" w:rsidRDefault="00EC0665">
            <w:pPr>
              <w:pStyle w:val="TableText"/>
            </w:pPr>
            <w:r>
              <w:t>Mail server</w:t>
            </w:r>
          </w:p>
        </w:tc>
      </w:tr>
      <w:tr w:rsidR="00EC0665" w14:paraId="2C9EB78C"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424F0778" w14:textId="77777777" w:rsidR="00EC0665" w:rsidRDefault="00EC0665">
            <w:r>
              <w:t>External Systems Receiving Data</w:t>
            </w:r>
          </w:p>
        </w:tc>
        <w:tc>
          <w:tcPr>
            <w:tcW w:w="6145" w:type="dxa"/>
            <w:tcBorders>
              <w:top w:val="single" w:sz="4" w:space="0" w:color="auto"/>
              <w:left w:val="single" w:sz="4" w:space="0" w:color="auto"/>
              <w:bottom w:val="single" w:sz="4" w:space="0" w:color="auto"/>
              <w:right w:val="single" w:sz="4" w:space="0" w:color="auto"/>
            </w:tcBorders>
            <w:hideMark/>
          </w:tcPr>
          <w:p w14:paraId="6CDE70EA" w14:textId="77777777" w:rsidR="00EC0665" w:rsidRDefault="00EC0665">
            <w:pPr>
              <w:pStyle w:val="TableText"/>
            </w:pPr>
            <w:r>
              <w:t>None</w:t>
            </w:r>
          </w:p>
        </w:tc>
      </w:tr>
      <w:tr w:rsidR="00EC0665" w14:paraId="36D39B48"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5FF4371F" w14:textId="77777777" w:rsidR="00EC0665" w:rsidRDefault="00EC0665">
            <w:r>
              <w:t>Programmers Notes</w:t>
            </w:r>
          </w:p>
        </w:tc>
        <w:tc>
          <w:tcPr>
            <w:tcW w:w="6145" w:type="dxa"/>
            <w:tcBorders>
              <w:top w:val="single" w:sz="4" w:space="0" w:color="auto"/>
              <w:left w:val="single" w:sz="4" w:space="0" w:color="auto"/>
              <w:bottom w:val="single" w:sz="4" w:space="0" w:color="auto"/>
              <w:right w:val="single" w:sz="4" w:space="0" w:color="auto"/>
            </w:tcBorders>
          </w:tcPr>
          <w:p w14:paraId="36F3821E" w14:textId="77777777" w:rsidR="00EC0665" w:rsidRDefault="00EC0665">
            <w:pPr>
              <w:pStyle w:val="TableText"/>
            </w:pPr>
          </w:p>
        </w:tc>
      </w:tr>
    </w:tbl>
    <w:p w14:paraId="78B5787B" w14:textId="36E9040F" w:rsidR="00EC0665" w:rsidRDefault="00133898" w:rsidP="00EC0665">
      <w:pPr>
        <w:pStyle w:val="Heading2"/>
      </w:pPr>
      <w:r>
        <w:t>18</w:t>
      </w:r>
      <w:r w:rsidR="00EC0665">
        <w:t>.0 SME submits Troubleshoot</w:t>
      </w:r>
    </w:p>
    <w:tbl>
      <w:tblPr>
        <w:tblStyle w:val="Table"/>
        <w:tblpPr w:leftFromText="180" w:rightFromText="180" w:topFromText="40" w:bottomFromText="40" w:vertAnchor="text" w:tblpY="97"/>
        <w:tblW w:w="9295" w:type="dxa"/>
        <w:tblInd w:w="0" w:type="dxa"/>
        <w:tblLook w:val="04A0" w:firstRow="1" w:lastRow="0" w:firstColumn="1" w:lastColumn="0" w:noHBand="0" w:noVBand="1"/>
      </w:tblPr>
      <w:tblGrid>
        <w:gridCol w:w="3150"/>
        <w:gridCol w:w="6145"/>
      </w:tblGrid>
      <w:tr w:rsidR="00EC0665" w14:paraId="18768E42" w14:textId="77777777" w:rsidTr="00EC0665">
        <w:trPr>
          <w:cnfStyle w:val="100000000000" w:firstRow="1" w:lastRow="0" w:firstColumn="0" w:lastColumn="0" w:oddVBand="0" w:evenVBand="0" w:oddHBand="0" w:evenHBand="0" w:firstRowFirstColumn="0" w:firstRowLastColumn="0" w:lastRowFirstColumn="0" w:lastRowLastColumn="0"/>
          <w:tblHeader/>
        </w:trPr>
        <w:tc>
          <w:tcPr>
            <w:tcW w:w="3150" w:type="dxa"/>
            <w:hideMark/>
          </w:tcPr>
          <w:p w14:paraId="64DBEDEF" w14:textId="77777777" w:rsidR="00EC0665" w:rsidRDefault="00EC0665">
            <w:pPr>
              <w:pStyle w:val="TableHeaders"/>
              <w:spacing w:before="72"/>
              <w:rPr>
                <w:b/>
              </w:rPr>
            </w:pPr>
            <w:r>
              <w:rPr>
                <w:b/>
              </w:rPr>
              <w:t>Goal</w:t>
            </w:r>
          </w:p>
        </w:tc>
        <w:tc>
          <w:tcPr>
            <w:tcW w:w="6145" w:type="dxa"/>
          </w:tcPr>
          <w:p w14:paraId="6443CF5A" w14:textId="77777777" w:rsidR="00EC0665" w:rsidRDefault="00EC0665">
            <w:pPr>
              <w:pStyle w:val="TableHeaders"/>
              <w:spacing w:before="72"/>
              <w:rPr>
                <w:b/>
              </w:rPr>
            </w:pPr>
          </w:p>
        </w:tc>
      </w:tr>
      <w:tr w:rsidR="00EC0665" w14:paraId="03A3B00E"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173C364C" w14:textId="77777777" w:rsidR="00EC0665" w:rsidRDefault="00EC0665">
            <w:r>
              <w:t>Expected Result</w:t>
            </w:r>
          </w:p>
        </w:tc>
        <w:tc>
          <w:tcPr>
            <w:tcW w:w="6145" w:type="dxa"/>
            <w:tcBorders>
              <w:top w:val="single" w:sz="4" w:space="0" w:color="auto"/>
              <w:left w:val="single" w:sz="4" w:space="0" w:color="auto"/>
              <w:bottom w:val="single" w:sz="4" w:space="0" w:color="auto"/>
              <w:right w:val="single" w:sz="4" w:space="0" w:color="auto"/>
            </w:tcBorders>
            <w:hideMark/>
          </w:tcPr>
          <w:p w14:paraId="7BFBBD8C" w14:textId="4C0159C9" w:rsidR="00EC0665" w:rsidRDefault="00EC0665">
            <w:pPr>
              <w:pStyle w:val="TableText"/>
            </w:pPr>
            <w:r>
              <w:t>New Troubleshoot added to database</w:t>
            </w:r>
          </w:p>
        </w:tc>
      </w:tr>
      <w:tr w:rsidR="00EC0665" w14:paraId="37B47A3F"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39A5B6DE" w14:textId="77777777" w:rsidR="00EC0665" w:rsidRDefault="00EC0665">
            <w:r>
              <w:t>User Role</w:t>
            </w:r>
          </w:p>
        </w:tc>
        <w:tc>
          <w:tcPr>
            <w:tcW w:w="6145" w:type="dxa"/>
            <w:tcBorders>
              <w:top w:val="single" w:sz="4" w:space="0" w:color="auto"/>
              <w:left w:val="single" w:sz="4" w:space="0" w:color="auto"/>
              <w:bottom w:val="single" w:sz="4" w:space="0" w:color="auto"/>
              <w:right w:val="single" w:sz="4" w:space="0" w:color="auto"/>
            </w:tcBorders>
            <w:hideMark/>
          </w:tcPr>
          <w:p w14:paraId="25653BD1" w14:textId="77777777" w:rsidR="00EC0665" w:rsidRDefault="00EC0665">
            <w:pPr>
              <w:pStyle w:val="TableText"/>
            </w:pPr>
            <w:r>
              <w:t>SME</w:t>
            </w:r>
          </w:p>
        </w:tc>
      </w:tr>
      <w:tr w:rsidR="00EC0665" w14:paraId="2DC9696E"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1C29B01" w14:textId="77777777" w:rsidR="00EC0665" w:rsidRDefault="00EC0665">
            <w:r>
              <w:t>Pre-conditions</w:t>
            </w:r>
          </w:p>
        </w:tc>
        <w:tc>
          <w:tcPr>
            <w:tcW w:w="6145" w:type="dxa"/>
            <w:tcBorders>
              <w:top w:val="single" w:sz="4" w:space="0" w:color="auto"/>
              <w:left w:val="single" w:sz="4" w:space="0" w:color="auto"/>
              <w:bottom w:val="single" w:sz="4" w:space="0" w:color="auto"/>
              <w:right w:val="single" w:sz="4" w:space="0" w:color="auto"/>
            </w:tcBorders>
            <w:hideMark/>
          </w:tcPr>
          <w:p w14:paraId="41C14038" w14:textId="77777777" w:rsidR="00EC0665" w:rsidRDefault="00EC0665">
            <w:pPr>
              <w:pStyle w:val="TableText"/>
            </w:pPr>
            <w:r>
              <w:t>Pump already exists</w:t>
            </w:r>
          </w:p>
        </w:tc>
      </w:tr>
      <w:tr w:rsidR="00EC0665" w14:paraId="48DBA25A"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2DE6692" w14:textId="77777777" w:rsidR="00EC0665" w:rsidRDefault="00EC0665">
            <w:r>
              <w:t>Post-conditions</w:t>
            </w:r>
          </w:p>
        </w:tc>
        <w:tc>
          <w:tcPr>
            <w:tcW w:w="6145" w:type="dxa"/>
            <w:tcBorders>
              <w:top w:val="single" w:sz="4" w:space="0" w:color="auto"/>
              <w:left w:val="single" w:sz="4" w:space="0" w:color="auto"/>
              <w:bottom w:val="single" w:sz="4" w:space="0" w:color="auto"/>
              <w:right w:val="single" w:sz="4" w:space="0" w:color="auto"/>
            </w:tcBorders>
            <w:hideMark/>
          </w:tcPr>
          <w:p w14:paraId="4911BF10" w14:textId="7A22CE1D" w:rsidR="00EC0665" w:rsidRDefault="00EC0665">
            <w:pPr>
              <w:pStyle w:val="TableText"/>
            </w:pPr>
            <w:r>
              <w:t>Troubleshoot created and attached to pump</w:t>
            </w:r>
          </w:p>
        </w:tc>
      </w:tr>
      <w:tr w:rsidR="00EC0665" w14:paraId="2FFDA00D"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CF032DC" w14:textId="77777777" w:rsidR="00EC0665" w:rsidRDefault="00EC0665">
            <w:r>
              <w:t>Assumptions</w:t>
            </w:r>
          </w:p>
        </w:tc>
        <w:tc>
          <w:tcPr>
            <w:tcW w:w="6145" w:type="dxa"/>
            <w:tcBorders>
              <w:top w:val="single" w:sz="4" w:space="0" w:color="auto"/>
              <w:left w:val="single" w:sz="4" w:space="0" w:color="auto"/>
              <w:bottom w:val="single" w:sz="4" w:space="0" w:color="auto"/>
              <w:right w:val="single" w:sz="4" w:space="0" w:color="auto"/>
            </w:tcBorders>
            <w:hideMark/>
          </w:tcPr>
          <w:p w14:paraId="15DBE56F" w14:textId="77777777" w:rsidR="00EC0665" w:rsidRDefault="00EC0665">
            <w:pPr>
              <w:pStyle w:val="TableText"/>
            </w:pPr>
            <w:r>
              <w:t>Standard form used for data</w:t>
            </w:r>
          </w:p>
        </w:tc>
      </w:tr>
      <w:tr w:rsidR="00EC0665" w14:paraId="65DD99EF"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FF1EC90" w14:textId="77777777" w:rsidR="00EC0665" w:rsidRDefault="00EC0665">
            <w:r>
              <w:t>Business Rules/Constraints</w:t>
            </w:r>
          </w:p>
        </w:tc>
        <w:tc>
          <w:tcPr>
            <w:tcW w:w="6145" w:type="dxa"/>
            <w:tcBorders>
              <w:top w:val="single" w:sz="4" w:space="0" w:color="auto"/>
              <w:left w:val="single" w:sz="4" w:space="0" w:color="auto"/>
              <w:bottom w:val="single" w:sz="4" w:space="0" w:color="auto"/>
              <w:right w:val="single" w:sz="4" w:space="0" w:color="auto"/>
            </w:tcBorders>
            <w:hideMark/>
          </w:tcPr>
          <w:p w14:paraId="6F0D21FB" w14:textId="2FFCDBBC" w:rsidR="00EC0665" w:rsidRDefault="00EC0665">
            <w:pPr>
              <w:pStyle w:val="TableText"/>
            </w:pPr>
            <w:r>
              <w:t>Drop down fields sufficient to link the Troubleshoot to a Pump</w:t>
            </w:r>
          </w:p>
        </w:tc>
      </w:tr>
      <w:tr w:rsidR="00EC0665" w14:paraId="32342036"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01675A7E" w14:textId="77777777" w:rsidR="00EC0665" w:rsidRDefault="00EC0665">
            <w:r>
              <w:t>Success Scenario</w:t>
            </w:r>
          </w:p>
        </w:tc>
        <w:tc>
          <w:tcPr>
            <w:tcW w:w="6145" w:type="dxa"/>
            <w:tcBorders>
              <w:top w:val="single" w:sz="4" w:space="0" w:color="auto"/>
              <w:left w:val="single" w:sz="4" w:space="0" w:color="auto"/>
              <w:bottom w:val="single" w:sz="4" w:space="0" w:color="auto"/>
              <w:right w:val="single" w:sz="4" w:space="0" w:color="auto"/>
            </w:tcBorders>
            <w:hideMark/>
          </w:tcPr>
          <w:p w14:paraId="75074021" w14:textId="7B384636" w:rsidR="00EC0665" w:rsidRDefault="00EC0665">
            <w:pPr>
              <w:pStyle w:val="TableText"/>
            </w:pPr>
            <w:r>
              <w:t>Submitted data is loaded into a new Troubleshoot record</w:t>
            </w:r>
          </w:p>
        </w:tc>
      </w:tr>
      <w:tr w:rsidR="00EC0665" w14:paraId="6FE26AF2"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14C47E21" w14:textId="77777777" w:rsidR="00EC0665" w:rsidRDefault="00EC0665">
            <w:r>
              <w:t>Alternate Scenario</w:t>
            </w:r>
          </w:p>
        </w:tc>
        <w:tc>
          <w:tcPr>
            <w:tcW w:w="6145" w:type="dxa"/>
            <w:tcBorders>
              <w:top w:val="single" w:sz="4" w:space="0" w:color="auto"/>
              <w:left w:val="single" w:sz="4" w:space="0" w:color="auto"/>
              <w:bottom w:val="single" w:sz="4" w:space="0" w:color="auto"/>
              <w:right w:val="single" w:sz="4" w:space="0" w:color="auto"/>
            </w:tcBorders>
            <w:hideMark/>
          </w:tcPr>
          <w:p w14:paraId="5127688B" w14:textId="77777777" w:rsidR="00EC0665" w:rsidRDefault="00EC0665">
            <w:pPr>
              <w:pStyle w:val="TableText"/>
            </w:pPr>
            <w:r>
              <w:t>None</w:t>
            </w:r>
          </w:p>
        </w:tc>
      </w:tr>
      <w:tr w:rsidR="00EC0665" w14:paraId="0DA4DC34"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5C2DA692" w14:textId="77777777" w:rsidR="00EC0665" w:rsidRDefault="00EC0665">
            <w:r>
              <w:lastRenderedPageBreak/>
              <w:t>Failure Scenario</w:t>
            </w:r>
          </w:p>
        </w:tc>
        <w:tc>
          <w:tcPr>
            <w:tcW w:w="6145" w:type="dxa"/>
            <w:tcBorders>
              <w:top w:val="single" w:sz="4" w:space="0" w:color="auto"/>
              <w:left w:val="single" w:sz="4" w:space="0" w:color="auto"/>
              <w:bottom w:val="single" w:sz="4" w:space="0" w:color="auto"/>
              <w:right w:val="single" w:sz="4" w:space="0" w:color="auto"/>
            </w:tcBorders>
            <w:hideMark/>
          </w:tcPr>
          <w:p w14:paraId="5E5C152A" w14:textId="77777777" w:rsidR="00EC0665" w:rsidRDefault="00EC0665">
            <w:pPr>
              <w:pStyle w:val="TableText"/>
            </w:pPr>
            <w:r>
              <w:t>Email generated to SME / Admin detailing failure</w:t>
            </w:r>
          </w:p>
        </w:tc>
      </w:tr>
      <w:tr w:rsidR="00EC0665" w14:paraId="14B40DE8"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08A0789B" w14:textId="77777777" w:rsidR="00EC0665" w:rsidRDefault="00EC0665">
            <w:r>
              <w:t>External Systems Providing Data</w:t>
            </w:r>
          </w:p>
        </w:tc>
        <w:tc>
          <w:tcPr>
            <w:tcW w:w="6145" w:type="dxa"/>
            <w:tcBorders>
              <w:top w:val="single" w:sz="4" w:space="0" w:color="auto"/>
              <w:left w:val="single" w:sz="4" w:space="0" w:color="auto"/>
              <w:bottom w:val="single" w:sz="4" w:space="0" w:color="auto"/>
              <w:right w:val="single" w:sz="4" w:space="0" w:color="auto"/>
            </w:tcBorders>
            <w:hideMark/>
          </w:tcPr>
          <w:p w14:paraId="0F3F9140" w14:textId="77777777" w:rsidR="00EC0665" w:rsidRDefault="00EC0665">
            <w:pPr>
              <w:pStyle w:val="TableText"/>
            </w:pPr>
            <w:r>
              <w:t>Mail server</w:t>
            </w:r>
          </w:p>
        </w:tc>
      </w:tr>
      <w:tr w:rsidR="00EC0665" w14:paraId="0DC51E41"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5A8645F6" w14:textId="77777777" w:rsidR="00EC0665" w:rsidRDefault="00EC0665">
            <w:r>
              <w:t>External Systems Receiving Data</w:t>
            </w:r>
          </w:p>
        </w:tc>
        <w:tc>
          <w:tcPr>
            <w:tcW w:w="6145" w:type="dxa"/>
            <w:tcBorders>
              <w:top w:val="single" w:sz="4" w:space="0" w:color="auto"/>
              <w:left w:val="single" w:sz="4" w:space="0" w:color="auto"/>
              <w:bottom w:val="single" w:sz="4" w:space="0" w:color="auto"/>
              <w:right w:val="single" w:sz="4" w:space="0" w:color="auto"/>
            </w:tcBorders>
            <w:hideMark/>
          </w:tcPr>
          <w:p w14:paraId="6C36CF8C" w14:textId="77777777" w:rsidR="00EC0665" w:rsidRDefault="00EC0665">
            <w:pPr>
              <w:pStyle w:val="TableText"/>
            </w:pPr>
            <w:r>
              <w:t>None</w:t>
            </w:r>
          </w:p>
        </w:tc>
      </w:tr>
      <w:tr w:rsidR="00EC0665" w14:paraId="264D8721"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5E2668C5" w14:textId="77777777" w:rsidR="00EC0665" w:rsidRDefault="00EC0665">
            <w:r>
              <w:t>Programmers Notes</w:t>
            </w:r>
          </w:p>
        </w:tc>
        <w:tc>
          <w:tcPr>
            <w:tcW w:w="6145" w:type="dxa"/>
            <w:tcBorders>
              <w:top w:val="single" w:sz="4" w:space="0" w:color="auto"/>
              <w:left w:val="single" w:sz="4" w:space="0" w:color="auto"/>
              <w:bottom w:val="single" w:sz="4" w:space="0" w:color="auto"/>
              <w:right w:val="single" w:sz="4" w:space="0" w:color="auto"/>
            </w:tcBorders>
          </w:tcPr>
          <w:p w14:paraId="028E4083" w14:textId="77777777" w:rsidR="00EC0665" w:rsidRDefault="00EC0665">
            <w:pPr>
              <w:pStyle w:val="TableText"/>
            </w:pPr>
          </w:p>
        </w:tc>
      </w:tr>
    </w:tbl>
    <w:p w14:paraId="484C753B" w14:textId="72E4D38F" w:rsidR="00EC0665" w:rsidRDefault="00133898" w:rsidP="00EC0665">
      <w:pPr>
        <w:pStyle w:val="Heading2"/>
      </w:pPr>
      <w:r>
        <w:t>19</w:t>
      </w:r>
      <w:r w:rsidR="00EC0665">
        <w:t>.0 Vendor submits Pull</w:t>
      </w:r>
    </w:p>
    <w:tbl>
      <w:tblPr>
        <w:tblStyle w:val="Table"/>
        <w:tblpPr w:leftFromText="180" w:rightFromText="180" w:topFromText="40" w:bottomFromText="40" w:vertAnchor="text" w:tblpY="97"/>
        <w:tblW w:w="9295" w:type="dxa"/>
        <w:tblInd w:w="0" w:type="dxa"/>
        <w:tblLook w:val="04A0" w:firstRow="1" w:lastRow="0" w:firstColumn="1" w:lastColumn="0" w:noHBand="0" w:noVBand="1"/>
      </w:tblPr>
      <w:tblGrid>
        <w:gridCol w:w="3150"/>
        <w:gridCol w:w="6145"/>
      </w:tblGrid>
      <w:tr w:rsidR="00EC0665" w14:paraId="7BC75207" w14:textId="77777777" w:rsidTr="00EC0665">
        <w:trPr>
          <w:cnfStyle w:val="100000000000" w:firstRow="1" w:lastRow="0" w:firstColumn="0" w:lastColumn="0" w:oddVBand="0" w:evenVBand="0" w:oddHBand="0" w:evenHBand="0" w:firstRowFirstColumn="0" w:firstRowLastColumn="0" w:lastRowFirstColumn="0" w:lastRowLastColumn="0"/>
          <w:tblHeader/>
        </w:trPr>
        <w:tc>
          <w:tcPr>
            <w:tcW w:w="3150" w:type="dxa"/>
            <w:hideMark/>
          </w:tcPr>
          <w:p w14:paraId="383A43F5" w14:textId="77777777" w:rsidR="00EC0665" w:rsidRDefault="00EC0665">
            <w:pPr>
              <w:pStyle w:val="TableHeaders"/>
              <w:spacing w:before="72"/>
              <w:rPr>
                <w:b/>
              </w:rPr>
            </w:pPr>
            <w:r>
              <w:rPr>
                <w:b/>
              </w:rPr>
              <w:t>Goal</w:t>
            </w:r>
          </w:p>
        </w:tc>
        <w:tc>
          <w:tcPr>
            <w:tcW w:w="6145" w:type="dxa"/>
          </w:tcPr>
          <w:p w14:paraId="2E4DDA95" w14:textId="77777777" w:rsidR="00EC0665" w:rsidRDefault="00EC0665">
            <w:pPr>
              <w:pStyle w:val="TableHeaders"/>
              <w:spacing w:before="72"/>
              <w:rPr>
                <w:b/>
              </w:rPr>
            </w:pPr>
          </w:p>
        </w:tc>
      </w:tr>
      <w:tr w:rsidR="00EC0665" w14:paraId="580195BA"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8A2D6D2" w14:textId="77777777" w:rsidR="00EC0665" w:rsidRDefault="00EC0665">
            <w:r>
              <w:t>Expected Result</w:t>
            </w:r>
          </w:p>
        </w:tc>
        <w:tc>
          <w:tcPr>
            <w:tcW w:w="6145" w:type="dxa"/>
            <w:tcBorders>
              <w:top w:val="single" w:sz="4" w:space="0" w:color="auto"/>
              <w:left w:val="single" w:sz="4" w:space="0" w:color="auto"/>
              <w:bottom w:val="single" w:sz="4" w:space="0" w:color="auto"/>
              <w:right w:val="single" w:sz="4" w:space="0" w:color="auto"/>
            </w:tcBorders>
            <w:hideMark/>
          </w:tcPr>
          <w:p w14:paraId="0A180EEF" w14:textId="3138CA36" w:rsidR="00EC0665" w:rsidRDefault="00EC0665">
            <w:pPr>
              <w:pStyle w:val="TableText"/>
            </w:pPr>
            <w:r>
              <w:t>New Pull added to database</w:t>
            </w:r>
          </w:p>
        </w:tc>
      </w:tr>
      <w:tr w:rsidR="00EC0665" w14:paraId="4F094ABC"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4FD9F588" w14:textId="77777777" w:rsidR="00EC0665" w:rsidRDefault="00EC0665">
            <w:r>
              <w:t>User Role</w:t>
            </w:r>
          </w:p>
        </w:tc>
        <w:tc>
          <w:tcPr>
            <w:tcW w:w="6145" w:type="dxa"/>
            <w:tcBorders>
              <w:top w:val="single" w:sz="4" w:space="0" w:color="auto"/>
              <w:left w:val="single" w:sz="4" w:space="0" w:color="auto"/>
              <w:bottom w:val="single" w:sz="4" w:space="0" w:color="auto"/>
              <w:right w:val="single" w:sz="4" w:space="0" w:color="auto"/>
            </w:tcBorders>
            <w:hideMark/>
          </w:tcPr>
          <w:p w14:paraId="77AD50FF" w14:textId="77777777" w:rsidR="00EC0665" w:rsidRDefault="00EC0665">
            <w:pPr>
              <w:pStyle w:val="TableText"/>
            </w:pPr>
            <w:r>
              <w:t>Vendor</w:t>
            </w:r>
          </w:p>
        </w:tc>
      </w:tr>
      <w:tr w:rsidR="00EC0665" w14:paraId="31AF4A3C"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3284F121" w14:textId="77777777" w:rsidR="00EC0665" w:rsidRDefault="00EC0665">
            <w:r>
              <w:t>Pre-conditions</w:t>
            </w:r>
          </w:p>
        </w:tc>
        <w:tc>
          <w:tcPr>
            <w:tcW w:w="6145" w:type="dxa"/>
            <w:tcBorders>
              <w:top w:val="single" w:sz="4" w:space="0" w:color="auto"/>
              <w:left w:val="single" w:sz="4" w:space="0" w:color="auto"/>
              <w:bottom w:val="single" w:sz="4" w:space="0" w:color="auto"/>
              <w:right w:val="single" w:sz="4" w:space="0" w:color="auto"/>
            </w:tcBorders>
            <w:hideMark/>
          </w:tcPr>
          <w:p w14:paraId="312348DE" w14:textId="77777777" w:rsidR="00EC0665" w:rsidRDefault="00EC0665">
            <w:pPr>
              <w:pStyle w:val="TableText"/>
            </w:pPr>
            <w:r>
              <w:t>Pump already exists</w:t>
            </w:r>
          </w:p>
        </w:tc>
      </w:tr>
      <w:tr w:rsidR="00EC0665" w14:paraId="5799EE2E"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CBFB49E" w14:textId="77777777" w:rsidR="00EC0665" w:rsidRDefault="00EC0665">
            <w:r>
              <w:t>Post-conditions</w:t>
            </w:r>
          </w:p>
        </w:tc>
        <w:tc>
          <w:tcPr>
            <w:tcW w:w="6145" w:type="dxa"/>
            <w:tcBorders>
              <w:top w:val="single" w:sz="4" w:space="0" w:color="auto"/>
              <w:left w:val="single" w:sz="4" w:space="0" w:color="auto"/>
              <w:bottom w:val="single" w:sz="4" w:space="0" w:color="auto"/>
              <w:right w:val="single" w:sz="4" w:space="0" w:color="auto"/>
            </w:tcBorders>
            <w:hideMark/>
          </w:tcPr>
          <w:p w14:paraId="5180DC8D" w14:textId="53A331DA" w:rsidR="00EC0665" w:rsidRDefault="00EC0665">
            <w:pPr>
              <w:pStyle w:val="TableText"/>
            </w:pPr>
            <w:r>
              <w:t>Pull created and attached to pump</w:t>
            </w:r>
          </w:p>
        </w:tc>
      </w:tr>
      <w:tr w:rsidR="00EC0665" w14:paraId="3435022D"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47533633" w14:textId="77777777" w:rsidR="00EC0665" w:rsidRDefault="00EC0665">
            <w:r>
              <w:t>Assumptions</w:t>
            </w:r>
          </w:p>
        </w:tc>
        <w:tc>
          <w:tcPr>
            <w:tcW w:w="6145" w:type="dxa"/>
            <w:tcBorders>
              <w:top w:val="single" w:sz="4" w:space="0" w:color="auto"/>
              <w:left w:val="single" w:sz="4" w:space="0" w:color="auto"/>
              <w:bottom w:val="single" w:sz="4" w:space="0" w:color="auto"/>
              <w:right w:val="single" w:sz="4" w:space="0" w:color="auto"/>
            </w:tcBorders>
            <w:hideMark/>
          </w:tcPr>
          <w:p w14:paraId="5E53140C" w14:textId="77777777" w:rsidR="00EC0665" w:rsidRDefault="00EC0665">
            <w:pPr>
              <w:pStyle w:val="TableText"/>
            </w:pPr>
            <w:r>
              <w:t>Standard form used for data</w:t>
            </w:r>
          </w:p>
        </w:tc>
      </w:tr>
      <w:tr w:rsidR="00EC0665" w14:paraId="3D9AE78F"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70A14ED0" w14:textId="77777777" w:rsidR="00EC0665" w:rsidRDefault="00EC0665">
            <w:r>
              <w:t>Business Rules/Constraints</w:t>
            </w:r>
          </w:p>
        </w:tc>
        <w:tc>
          <w:tcPr>
            <w:tcW w:w="6145" w:type="dxa"/>
            <w:tcBorders>
              <w:top w:val="single" w:sz="4" w:space="0" w:color="auto"/>
              <w:left w:val="single" w:sz="4" w:space="0" w:color="auto"/>
              <w:bottom w:val="single" w:sz="4" w:space="0" w:color="auto"/>
              <w:right w:val="single" w:sz="4" w:space="0" w:color="auto"/>
            </w:tcBorders>
            <w:hideMark/>
          </w:tcPr>
          <w:p w14:paraId="775972ED" w14:textId="20A27C71" w:rsidR="00EC0665" w:rsidRDefault="00EC0665">
            <w:pPr>
              <w:pStyle w:val="TableText"/>
            </w:pPr>
            <w:r>
              <w:t>There will be required fields sufficient to link the Pull to a Pump</w:t>
            </w:r>
          </w:p>
        </w:tc>
      </w:tr>
      <w:tr w:rsidR="00EC0665" w14:paraId="5F4942BF"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7AB21D5B" w14:textId="77777777" w:rsidR="00EC0665" w:rsidRDefault="00EC0665">
            <w:r>
              <w:t>Success Scenario</w:t>
            </w:r>
          </w:p>
        </w:tc>
        <w:tc>
          <w:tcPr>
            <w:tcW w:w="6145" w:type="dxa"/>
            <w:tcBorders>
              <w:top w:val="single" w:sz="4" w:space="0" w:color="auto"/>
              <w:left w:val="single" w:sz="4" w:space="0" w:color="auto"/>
              <w:bottom w:val="single" w:sz="4" w:space="0" w:color="auto"/>
              <w:right w:val="single" w:sz="4" w:space="0" w:color="auto"/>
            </w:tcBorders>
            <w:hideMark/>
          </w:tcPr>
          <w:p w14:paraId="1E1D260B" w14:textId="21BF521E" w:rsidR="00EC0665" w:rsidRDefault="00EC0665">
            <w:pPr>
              <w:pStyle w:val="TableText"/>
            </w:pPr>
            <w:r>
              <w:t>Submitted data is loaded into a new Pull record</w:t>
            </w:r>
          </w:p>
        </w:tc>
      </w:tr>
      <w:tr w:rsidR="00EC0665" w14:paraId="3EAE92C5"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18926F8F" w14:textId="77777777" w:rsidR="00EC0665" w:rsidRDefault="00EC0665">
            <w:r>
              <w:t>Alternate Scenario</w:t>
            </w:r>
          </w:p>
        </w:tc>
        <w:tc>
          <w:tcPr>
            <w:tcW w:w="6145" w:type="dxa"/>
            <w:tcBorders>
              <w:top w:val="single" w:sz="4" w:space="0" w:color="auto"/>
              <w:left w:val="single" w:sz="4" w:space="0" w:color="auto"/>
              <w:bottom w:val="single" w:sz="4" w:space="0" w:color="auto"/>
              <w:right w:val="single" w:sz="4" w:space="0" w:color="auto"/>
            </w:tcBorders>
            <w:hideMark/>
          </w:tcPr>
          <w:p w14:paraId="44CE7014" w14:textId="77777777" w:rsidR="00EC0665" w:rsidRDefault="00EC0665">
            <w:pPr>
              <w:pStyle w:val="TableText"/>
            </w:pPr>
            <w:r>
              <w:t>None</w:t>
            </w:r>
          </w:p>
        </w:tc>
      </w:tr>
      <w:tr w:rsidR="00EC0665" w14:paraId="59686B48"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4A4171CC" w14:textId="77777777" w:rsidR="00EC0665" w:rsidRDefault="00EC0665">
            <w:r>
              <w:t>Failure Scenario</w:t>
            </w:r>
          </w:p>
        </w:tc>
        <w:tc>
          <w:tcPr>
            <w:tcW w:w="6145" w:type="dxa"/>
            <w:tcBorders>
              <w:top w:val="single" w:sz="4" w:space="0" w:color="auto"/>
              <w:left w:val="single" w:sz="4" w:space="0" w:color="auto"/>
              <w:bottom w:val="single" w:sz="4" w:space="0" w:color="auto"/>
              <w:right w:val="single" w:sz="4" w:space="0" w:color="auto"/>
            </w:tcBorders>
            <w:hideMark/>
          </w:tcPr>
          <w:p w14:paraId="4BB77DF8" w14:textId="77777777" w:rsidR="00EC0665" w:rsidRDefault="00EC0665">
            <w:pPr>
              <w:pStyle w:val="TableText"/>
            </w:pPr>
            <w:r>
              <w:t>Email generated to SME / Admin detailing failure</w:t>
            </w:r>
          </w:p>
        </w:tc>
      </w:tr>
      <w:tr w:rsidR="00EC0665" w14:paraId="5EC02FCE"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15E8A158" w14:textId="77777777" w:rsidR="00EC0665" w:rsidRDefault="00EC0665">
            <w:r>
              <w:t>External Systems Providing Data</w:t>
            </w:r>
          </w:p>
        </w:tc>
        <w:tc>
          <w:tcPr>
            <w:tcW w:w="6145" w:type="dxa"/>
            <w:tcBorders>
              <w:top w:val="single" w:sz="4" w:space="0" w:color="auto"/>
              <w:left w:val="single" w:sz="4" w:space="0" w:color="auto"/>
              <w:bottom w:val="single" w:sz="4" w:space="0" w:color="auto"/>
              <w:right w:val="single" w:sz="4" w:space="0" w:color="auto"/>
            </w:tcBorders>
            <w:hideMark/>
          </w:tcPr>
          <w:p w14:paraId="18826DEF" w14:textId="77777777" w:rsidR="00EC0665" w:rsidRDefault="00EC0665">
            <w:pPr>
              <w:pStyle w:val="TableText"/>
            </w:pPr>
            <w:r>
              <w:t>Mail server</w:t>
            </w:r>
          </w:p>
        </w:tc>
      </w:tr>
      <w:tr w:rsidR="00EC0665" w14:paraId="37EA5830"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0DF6E4B4" w14:textId="77777777" w:rsidR="00EC0665" w:rsidRDefault="00EC0665">
            <w:r>
              <w:t>External Systems Receiving Data</w:t>
            </w:r>
          </w:p>
        </w:tc>
        <w:tc>
          <w:tcPr>
            <w:tcW w:w="6145" w:type="dxa"/>
            <w:tcBorders>
              <w:top w:val="single" w:sz="4" w:space="0" w:color="auto"/>
              <w:left w:val="single" w:sz="4" w:space="0" w:color="auto"/>
              <w:bottom w:val="single" w:sz="4" w:space="0" w:color="auto"/>
              <w:right w:val="single" w:sz="4" w:space="0" w:color="auto"/>
            </w:tcBorders>
            <w:hideMark/>
          </w:tcPr>
          <w:p w14:paraId="53B09253" w14:textId="77777777" w:rsidR="00EC0665" w:rsidRDefault="00EC0665">
            <w:pPr>
              <w:pStyle w:val="TableText"/>
            </w:pPr>
            <w:r>
              <w:t>None</w:t>
            </w:r>
          </w:p>
        </w:tc>
      </w:tr>
      <w:tr w:rsidR="00EC0665" w14:paraId="5A6ADAEA"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344601B4" w14:textId="77777777" w:rsidR="00EC0665" w:rsidRDefault="00EC0665">
            <w:r>
              <w:t>Programmers Notes</w:t>
            </w:r>
          </w:p>
        </w:tc>
        <w:tc>
          <w:tcPr>
            <w:tcW w:w="6145" w:type="dxa"/>
            <w:tcBorders>
              <w:top w:val="single" w:sz="4" w:space="0" w:color="auto"/>
              <w:left w:val="single" w:sz="4" w:space="0" w:color="auto"/>
              <w:bottom w:val="single" w:sz="4" w:space="0" w:color="auto"/>
              <w:right w:val="single" w:sz="4" w:space="0" w:color="auto"/>
            </w:tcBorders>
          </w:tcPr>
          <w:p w14:paraId="7CBC2F2D" w14:textId="77777777" w:rsidR="00EC0665" w:rsidRDefault="00EC0665">
            <w:pPr>
              <w:pStyle w:val="TableText"/>
            </w:pPr>
          </w:p>
        </w:tc>
      </w:tr>
    </w:tbl>
    <w:p w14:paraId="7D73A4B2" w14:textId="2D1DDCD6" w:rsidR="00EC0665" w:rsidRDefault="00133898" w:rsidP="00EC0665">
      <w:pPr>
        <w:pStyle w:val="Heading2"/>
      </w:pPr>
      <w:r>
        <w:t>20</w:t>
      </w:r>
      <w:r w:rsidR="00EC0665">
        <w:t>.0 SME submits Pull</w:t>
      </w:r>
    </w:p>
    <w:tbl>
      <w:tblPr>
        <w:tblStyle w:val="Table"/>
        <w:tblpPr w:leftFromText="180" w:rightFromText="180" w:topFromText="40" w:bottomFromText="40" w:vertAnchor="text" w:tblpY="97"/>
        <w:tblW w:w="9295" w:type="dxa"/>
        <w:tblInd w:w="0" w:type="dxa"/>
        <w:tblLook w:val="04A0" w:firstRow="1" w:lastRow="0" w:firstColumn="1" w:lastColumn="0" w:noHBand="0" w:noVBand="1"/>
      </w:tblPr>
      <w:tblGrid>
        <w:gridCol w:w="3150"/>
        <w:gridCol w:w="6145"/>
      </w:tblGrid>
      <w:tr w:rsidR="00EC0665" w14:paraId="1DE6E253" w14:textId="77777777" w:rsidTr="00EC0665">
        <w:trPr>
          <w:cnfStyle w:val="100000000000" w:firstRow="1" w:lastRow="0" w:firstColumn="0" w:lastColumn="0" w:oddVBand="0" w:evenVBand="0" w:oddHBand="0" w:evenHBand="0" w:firstRowFirstColumn="0" w:firstRowLastColumn="0" w:lastRowFirstColumn="0" w:lastRowLastColumn="0"/>
          <w:tblHeader/>
        </w:trPr>
        <w:tc>
          <w:tcPr>
            <w:tcW w:w="3150" w:type="dxa"/>
            <w:hideMark/>
          </w:tcPr>
          <w:p w14:paraId="588246EF" w14:textId="77777777" w:rsidR="00EC0665" w:rsidRDefault="00EC0665">
            <w:pPr>
              <w:pStyle w:val="TableHeaders"/>
              <w:spacing w:before="72"/>
              <w:rPr>
                <w:b/>
              </w:rPr>
            </w:pPr>
            <w:r>
              <w:rPr>
                <w:b/>
              </w:rPr>
              <w:t>Goal</w:t>
            </w:r>
          </w:p>
        </w:tc>
        <w:tc>
          <w:tcPr>
            <w:tcW w:w="6145" w:type="dxa"/>
          </w:tcPr>
          <w:p w14:paraId="18E82BD9" w14:textId="77777777" w:rsidR="00EC0665" w:rsidRDefault="00EC0665">
            <w:pPr>
              <w:pStyle w:val="TableHeaders"/>
              <w:spacing w:before="72"/>
              <w:rPr>
                <w:b/>
              </w:rPr>
            </w:pPr>
          </w:p>
        </w:tc>
      </w:tr>
      <w:tr w:rsidR="00EC0665" w14:paraId="52D435F3"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3D85505C" w14:textId="77777777" w:rsidR="00EC0665" w:rsidRDefault="00EC0665">
            <w:r>
              <w:t>Expected Result</w:t>
            </w:r>
          </w:p>
        </w:tc>
        <w:tc>
          <w:tcPr>
            <w:tcW w:w="6145" w:type="dxa"/>
            <w:tcBorders>
              <w:top w:val="single" w:sz="4" w:space="0" w:color="auto"/>
              <w:left w:val="single" w:sz="4" w:space="0" w:color="auto"/>
              <w:bottom w:val="single" w:sz="4" w:space="0" w:color="auto"/>
              <w:right w:val="single" w:sz="4" w:space="0" w:color="auto"/>
            </w:tcBorders>
            <w:hideMark/>
          </w:tcPr>
          <w:p w14:paraId="3E68BAD4" w14:textId="7D098DDC" w:rsidR="00EC0665" w:rsidRDefault="00EC0665">
            <w:pPr>
              <w:pStyle w:val="TableText"/>
            </w:pPr>
            <w:r>
              <w:t>New Pull added to database</w:t>
            </w:r>
          </w:p>
        </w:tc>
      </w:tr>
      <w:tr w:rsidR="00EC0665" w14:paraId="234395AB"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32268A70" w14:textId="77777777" w:rsidR="00EC0665" w:rsidRDefault="00EC0665">
            <w:r>
              <w:t>User Role</w:t>
            </w:r>
          </w:p>
        </w:tc>
        <w:tc>
          <w:tcPr>
            <w:tcW w:w="6145" w:type="dxa"/>
            <w:tcBorders>
              <w:top w:val="single" w:sz="4" w:space="0" w:color="auto"/>
              <w:left w:val="single" w:sz="4" w:space="0" w:color="auto"/>
              <w:bottom w:val="single" w:sz="4" w:space="0" w:color="auto"/>
              <w:right w:val="single" w:sz="4" w:space="0" w:color="auto"/>
            </w:tcBorders>
            <w:hideMark/>
          </w:tcPr>
          <w:p w14:paraId="0B99B864" w14:textId="77777777" w:rsidR="00EC0665" w:rsidRDefault="00EC0665">
            <w:pPr>
              <w:pStyle w:val="TableText"/>
            </w:pPr>
            <w:r>
              <w:t>SME</w:t>
            </w:r>
          </w:p>
        </w:tc>
      </w:tr>
      <w:tr w:rsidR="00EC0665" w14:paraId="4187C849"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72D18394" w14:textId="77777777" w:rsidR="00EC0665" w:rsidRDefault="00EC0665">
            <w:r>
              <w:t>Pre-conditions</w:t>
            </w:r>
          </w:p>
        </w:tc>
        <w:tc>
          <w:tcPr>
            <w:tcW w:w="6145" w:type="dxa"/>
            <w:tcBorders>
              <w:top w:val="single" w:sz="4" w:space="0" w:color="auto"/>
              <w:left w:val="single" w:sz="4" w:space="0" w:color="auto"/>
              <w:bottom w:val="single" w:sz="4" w:space="0" w:color="auto"/>
              <w:right w:val="single" w:sz="4" w:space="0" w:color="auto"/>
            </w:tcBorders>
            <w:hideMark/>
          </w:tcPr>
          <w:p w14:paraId="6AB1C963" w14:textId="77777777" w:rsidR="00EC0665" w:rsidRDefault="00EC0665">
            <w:pPr>
              <w:pStyle w:val="TableText"/>
            </w:pPr>
            <w:r>
              <w:t>Pump already exists</w:t>
            </w:r>
          </w:p>
        </w:tc>
      </w:tr>
      <w:tr w:rsidR="00EC0665" w14:paraId="2A602858"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111B72E3" w14:textId="77777777" w:rsidR="00EC0665" w:rsidRDefault="00EC0665">
            <w:r>
              <w:t>Post-conditions</w:t>
            </w:r>
          </w:p>
        </w:tc>
        <w:tc>
          <w:tcPr>
            <w:tcW w:w="6145" w:type="dxa"/>
            <w:tcBorders>
              <w:top w:val="single" w:sz="4" w:space="0" w:color="auto"/>
              <w:left w:val="single" w:sz="4" w:space="0" w:color="auto"/>
              <w:bottom w:val="single" w:sz="4" w:space="0" w:color="auto"/>
              <w:right w:val="single" w:sz="4" w:space="0" w:color="auto"/>
            </w:tcBorders>
            <w:hideMark/>
          </w:tcPr>
          <w:p w14:paraId="65132430" w14:textId="340BDA93" w:rsidR="00EC0665" w:rsidRDefault="00EC0665">
            <w:pPr>
              <w:pStyle w:val="TableText"/>
            </w:pPr>
            <w:r>
              <w:t>Pull created and attached to pump</w:t>
            </w:r>
          </w:p>
        </w:tc>
      </w:tr>
      <w:tr w:rsidR="00EC0665" w14:paraId="6D143885"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45F888D1" w14:textId="77777777" w:rsidR="00EC0665" w:rsidRDefault="00EC0665">
            <w:r>
              <w:t>Assumptions</w:t>
            </w:r>
          </w:p>
        </w:tc>
        <w:tc>
          <w:tcPr>
            <w:tcW w:w="6145" w:type="dxa"/>
            <w:tcBorders>
              <w:top w:val="single" w:sz="4" w:space="0" w:color="auto"/>
              <w:left w:val="single" w:sz="4" w:space="0" w:color="auto"/>
              <w:bottom w:val="single" w:sz="4" w:space="0" w:color="auto"/>
              <w:right w:val="single" w:sz="4" w:space="0" w:color="auto"/>
            </w:tcBorders>
            <w:hideMark/>
          </w:tcPr>
          <w:p w14:paraId="6AA59363" w14:textId="77777777" w:rsidR="00EC0665" w:rsidRDefault="00EC0665">
            <w:pPr>
              <w:pStyle w:val="TableText"/>
            </w:pPr>
            <w:r>
              <w:t>Standard form used for data</w:t>
            </w:r>
          </w:p>
        </w:tc>
      </w:tr>
      <w:tr w:rsidR="00EC0665" w14:paraId="695198DE"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3BC93450" w14:textId="77777777" w:rsidR="00EC0665" w:rsidRDefault="00EC0665">
            <w:r>
              <w:t>Business Rules/Constraints</w:t>
            </w:r>
          </w:p>
        </w:tc>
        <w:tc>
          <w:tcPr>
            <w:tcW w:w="6145" w:type="dxa"/>
            <w:tcBorders>
              <w:top w:val="single" w:sz="4" w:space="0" w:color="auto"/>
              <w:left w:val="single" w:sz="4" w:space="0" w:color="auto"/>
              <w:bottom w:val="single" w:sz="4" w:space="0" w:color="auto"/>
              <w:right w:val="single" w:sz="4" w:space="0" w:color="auto"/>
            </w:tcBorders>
            <w:hideMark/>
          </w:tcPr>
          <w:p w14:paraId="30E8AD6A" w14:textId="0ECDEFA4" w:rsidR="00EC0665" w:rsidRDefault="00EC0665">
            <w:pPr>
              <w:pStyle w:val="TableText"/>
            </w:pPr>
            <w:r>
              <w:t>Drop down fields sufficient to link the Pull to a Pump</w:t>
            </w:r>
          </w:p>
        </w:tc>
      </w:tr>
      <w:tr w:rsidR="00EC0665" w14:paraId="00D067DF"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7A6262EC" w14:textId="77777777" w:rsidR="00EC0665" w:rsidRDefault="00EC0665">
            <w:r>
              <w:lastRenderedPageBreak/>
              <w:t>Success Scenario</w:t>
            </w:r>
          </w:p>
        </w:tc>
        <w:tc>
          <w:tcPr>
            <w:tcW w:w="6145" w:type="dxa"/>
            <w:tcBorders>
              <w:top w:val="single" w:sz="4" w:space="0" w:color="auto"/>
              <w:left w:val="single" w:sz="4" w:space="0" w:color="auto"/>
              <w:bottom w:val="single" w:sz="4" w:space="0" w:color="auto"/>
              <w:right w:val="single" w:sz="4" w:space="0" w:color="auto"/>
            </w:tcBorders>
            <w:hideMark/>
          </w:tcPr>
          <w:p w14:paraId="2B79F59E" w14:textId="73140EC9" w:rsidR="00EC0665" w:rsidRDefault="00EC0665">
            <w:pPr>
              <w:pStyle w:val="TableText"/>
            </w:pPr>
            <w:r>
              <w:t>Submitted data is loaded into a new Pull record</w:t>
            </w:r>
          </w:p>
        </w:tc>
      </w:tr>
      <w:tr w:rsidR="00EC0665" w14:paraId="5A2F40A9"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562D95B3" w14:textId="77777777" w:rsidR="00EC0665" w:rsidRDefault="00EC0665">
            <w:r>
              <w:t>Alternate Scenario</w:t>
            </w:r>
          </w:p>
        </w:tc>
        <w:tc>
          <w:tcPr>
            <w:tcW w:w="6145" w:type="dxa"/>
            <w:tcBorders>
              <w:top w:val="single" w:sz="4" w:space="0" w:color="auto"/>
              <w:left w:val="single" w:sz="4" w:space="0" w:color="auto"/>
              <w:bottom w:val="single" w:sz="4" w:space="0" w:color="auto"/>
              <w:right w:val="single" w:sz="4" w:space="0" w:color="auto"/>
            </w:tcBorders>
            <w:hideMark/>
          </w:tcPr>
          <w:p w14:paraId="2DD4DD01" w14:textId="77777777" w:rsidR="00EC0665" w:rsidRDefault="00EC0665">
            <w:pPr>
              <w:pStyle w:val="TableText"/>
            </w:pPr>
            <w:r>
              <w:t>None</w:t>
            </w:r>
          </w:p>
        </w:tc>
      </w:tr>
      <w:tr w:rsidR="00EC0665" w14:paraId="582A9280"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61D0704E" w14:textId="77777777" w:rsidR="00EC0665" w:rsidRDefault="00EC0665">
            <w:r>
              <w:t>Failure Scenario</w:t>
            </w:r>
          </w:p>
        </w:tc>
        <w:tc>
          <w:tcPr>
            <w:tcW w:w="6145" w:type="dxa"/>
            <w:tcBorders>
              <w:top w:val="single" w:sz="4" w:space="0" w:color="auto"/>
              <w:left w:val="single" w:sz="4" w:space="0" w:color="auto"/>
              <w:bottom w:val="single" w:sz="4" w:space="0" w:color="auto"/>
              <w:right w:val="single" w:sz="4" w:space="0" w:color="auto"/>
            </w:tcBorders>
            <w:hideMark/>
          </w:tcPr>
          <w:p w14:paraId="1471432B" w14:textId="77777777" w:rsidR="00EC0665" w:rsidRDefault="00EC0665">
            <w:pPr>
              <w:pStyle w:val="TableText"/>
            </w:pPr>
            <w:r>
              <w:t>Email generated to SME / Admin detailing failure</w:t>
            </w:r>
          </w:p>
        </w:tc>
      </w:tr>
      <w:tr w:rsidR="00EC0665" w14:paraId="0EB1DCB8"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74431615" w14:textId="77777777" w:rsidR="00EC0665" w:rsidRDefault="00EC0665">
            <w:r>
              <w:t>External Systems Providing Data</w:t>
            </w:r>
          </w:p>
        </w:tc>
        <w:tc>
          <w:tcPr>
            <w:tcW w:w="6145" w:type="dxa"/>
            <w:tcBorders>
              <w:top w:val="single" w:sz="4" w:space="0" w:color="auto"/>
              <w:left w:val="single" w:sz="4" w:space="0" w:color="auto"/>
              <w:bottom w:val="single" w:sz="4" w:space="0" w:color="auto"/>
              <w:right w:val="single" w:sz="4" w:space="0" w:color="auto"/>
            </w:tcBorders>
            <w:hideMark/>
          </w:tcPr>
          <w:p w14:paraId="4CB31ED0" w14:textId="77777777" w:rsidR="00EC0665" w:rsidRDefault="00EC0665">
            <w:pPr>
              <w:pStyle w:val="TableText"/>
            </w:pPr>
            <w:r>
              <w:t>Mail server</w:t>
            </w:r>
          </w:p>
        </w:tc>
      </w:tr>
      <w:tr w:rsidR="00EC0665" w14:paraId="7306E4DE"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586D3970" w14:textId="77777777" w:rsidR="00EC0665" w:rsidRDefault="00EC0665">
            <w:r>
              <w:t>External Systems Receiving Data</w:t>
            </w:r>
          </w:p>
        </w:tc>
        <w:tc>
          <w:tcPr>
            <w:tcW w:w="6145" w:type="dxa"/>
            <w:tcBorders>
              <w:top w:val="single" w:sz="4" w:space="0" w:color="auto"/>
              <w:left w:val="single" w:sz="4" w:space="0" w:color="auto"/>
              <w:bottom w:val="single" w:sz="4" w:space="0" w:color="auto"/>
              <w:right w:val="single" w:sz="4" w:space="0" w:color="auto"/>
            </w:tcBorders>
            <w:hideMark/>
          </w:tcPr>
          <w:p w14:paraId="7141592C" w14:textId="77777777" w:rsidR="00EC0665" w:rsidRDefault="00EC0665">
            <w:pPr>
              <w:pStyle w:val="TableText"/>
            </w:pPr>
            <w:r>
              <w:t>None</w:t>
            </w:r>
          </w:p>
        </w:tc>
      </w:tr>
      <w:tr w:rsidR="00EC0665" w14:paraId="4F1976E7"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6A870A76" w14:textId="77777777" w:rsidR="00EC0665" w:rsidRDefault="00EC0665">
            <w:r>
              <w:t>Programmers Notes</w:t>
            </w:r>
          </w:p>
        </w:tc>
        <w:tc>
          <w:tcPr>
            <w:tcW w:w="6145" w:type="dxa"/>
            <w:tcBorders>
              <w:top w:val="single" w:sz="4" w:space="0" w:color="auto"/>
              <w:left w:val="single" w:sz="4" w:space="0" w:color="auto"/>
              <w:bottom w:val="single" w:sz="4" w:space="0" w:color="auto"/>
              <w:right w:val="single" w:sz="4" w:space="0" w:color="auto"/>
            </w:tcBorders>
          </w:tcPr>
          <w:p w14:paraId="59A94DC5" w14:textId="77777777" w:rsidR="00EC0665" w:rsidRDefault="00EC0665">
            <w:pPr>
              <w:pStyle w:val="TableText"/>
            </w:pPr>
          </w:p>
        </w:tc>
      </w:tr>
    </w:tbl>
    <w:p w14:paraId="57119012" w14:textId="0588800C" w:rsidR="00EC0665" w:rsidRDefault="00133898" w:rsidP="00EC0665">
      <w:pPr>
        <w:pStyle w:val="Heading2"/>
      </w:pPr>
      <w:r>
        <w:t>21</w:t>
      </w:r>
      <w:r w:rsidR="00EC0665">
        <w:t>.0 Vendor submits DIFA</w:t>
      </w:r>
    </w:p>
    <w:tbl>
      <w:tblPr>
        <w:tblStyle w:val="Table"/>
        <w:tblpPr w:leftFromText="180" w:rightFromText="180" w:topFromText="40" w:bottomFromText="40" w:vertAnchor="text" w:tblpY="97"/>
        <w:tblW w:w="9295" w:type="dxa"/>
        <w:tblInd w:w="0" w:type="dxa"/>
        <w:tblLook w:val="04A0" w:firstRow="1" w:lastRow="0" w:firstColumn="1" w:lastColumn="0" w:noHBand="0" w:noVBand="1"/>
      </w:tblPr>
      <w:tblGrid>
        <w:gridCol w:w="3150"/>
        <w:gridCol w:w="6145"/>
      </w:tblGrid>
      <w:tr w:rsidR="00EC0665" w14:paraId="38890938" w14:textId="77777777" w:rsidTr="00EC0665">
        <w:trPr>
          <w:cnfStyle w:val="100000000000" w:firstRow="1" w:lastRow="0" w:firstColumn="0" w:lastColumn="0" w:oddVBand="0" w:evenVBand="0" w:oddHBand="0" w:evenHBand="0" w:firstRowFirstColumn="0" w:firstRowLastColumn="0" w:lastRowFirstColumn="0" w:lastRowLastColumn="0"/>
          <w:tblHeader/>
        </w:trPr>
        <w:tc>
          <w:tcPr>
            <w:tcW w:w="3150" w:type="dxa"/>
            <w:hideMark/>
          </w:tcPr>
          <w:p w14:paraId="57D0F6FA" w14:textId="77777777" w:rsidR="00EC0665" w:rsidRDefault="00EC0665">
            <w:pPr>
              <w:pStyle w:val="TableHeaders"/>
              <w:spacing w:before="72"/>
              <w:rPr>
                <w:b/>
              </w:rPr>
            </w:pPr>
            <w:r>
              <w:rPr>
                <w:b/>
              </w:rPr>
              <w:t>Goal</w:t>
            </w:r>
          </w:p>
        </w:tc>
        <w:tc>
          <w:tcPr>
            <w:tcW w:w="6145" w:type="dxa"/>
          </w:tcPr>
          <w:p w14:paraId="069FB901" w14:textId="77777777" w:rsidR="00EC0665" w:rsidRDefault="00EC0665">
            <w:pPr>
              <w:pStyle w:val="TableHeaders"/>
              <w:spacing w:before="72"/>
              <w:rPr>
                <w:b/>
              </w:rPr>
            </w:pPr>
          </w:p>
        </w:tc>
      </w:tr>
      <w:tr w:rsidR="00EC0665" w14:paraId="5C4BFEBE"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7C338979" w14:textId="77777777" w:rsidR="00EC0665" w:rsidRDefault="00EC0665">
            <w:r>
              <w:t>Expected Result</w:t>
            </w:r>
          </w:p>
        </w:tc>
        <w:tc>
          <w:tcPr>
            <w:tcW w:w="6145" w:type="dxa"/>
            <w:tcBorders>
              <w:top w:val="single" w:sz="4" w:space="0" w:color="auto"/>
              <w:left w:val="single" w:sz="4" w:space="0" w:color="auto"/>
              <w:bottom w:val="single" w:sz="4" w:space="0" w:color="auto"/>
              <w:right w:val="single" w:sz="4" w:space="0" w:color="auto"/>
            </w:tcBorders>
            <w:hideMark/>
          </w:tcPr>
          <w:p w14:paraId="602DE8E2" w14:textId="41ED64D5" w:rsidR="00EC0665" w:rsidRDefault="00EC0665">
            <w:pPr>
              <w:pStyle w:val="TableText"/>
            </w:pPr>
            <w:r>
              <w:t>New DIFA added to database</w:t>
            </w:r>
          </w:p>
        </w:tc>
      </w:tr>
      <w:tr w:rsidR="00EC0665" w14:paraId="0E7B8011"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6A78944A" w14:textId="77777777" w:rsidR="00EC0665" w:rsidRDefault="00EC0665">
            <w:r>
              <w:t>User Role</w:t>
            </w:r>
          </w:p>
        </w:tc>
        <w:tc>
          <w:tcPr>
            <w:tcW w:w="6145" w:type="dxa"/>
            <w:tcBorders>
              <w:top w:val="single" w:sz="4" w:space="0" w:color="auto"/>
              <w:left w:val="single" w:sz="4" w:space="0" w:color="auto"/>
              <w:bottom w:val="single" w:sz="4" w:space="0" w:color="auto"/>
              <w:right w:val="single" w:sz="4" w:space="0" w:color="auto"/>
            </w:tcBorders>
            <w:hideMark/>
          </w:tcPr>
          <w:p w14:paraId="2EDDCFD9" w14:textId="77777777" w:rsidR="00EC0665" w:rsidRDefault="00EC0665">
            <w:pPr>
              <w:pStyle w:val="TableText"/>
            </w:pPr>
            <w:r>
              <w:t>Vendor</w:t>
            </w:r>
          </w:p>
        </w:tc>
      </w:tr>
      <w:tr w:rsidR="00EC0665" w14:paraId="421BD44F"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32ECC38D" w14:textId="77777777" w:rsidR="00EC0665" w:rsidRDefault="00EC0665">
            <w:r>
              <w:t>Pre-conditions</w:t>
            </w:r>
          </w:p>
        </w:tc>
        <w:tc>
          <w:tcPr>
            <w:tcW w:w="6145" w:type="dxa"/>
            <w:tcBorders>
              <w:top w:val="single" w:sz="4" w:space="0" w:color="auto"/>
              <w:left w:val="single" w:sz="4" w:space="0" w:color="auto"/>
              <w:bottom w:val="single" w:sz="4" w:space="0" w:color="auto"/>
              <w:right w:val="single" w:sz="4" w:space="0" w:color="auto"/>
            </w:tcBorders>
            <w:hideMark/>
          </w:tcPr>
          <w:p w14:paraId="4016B49D" w14:textId="77777777" w:rsidR="00EC0665" w:rsidRDefault="00EC0665">
            <w:pPr>
              <w:pStyle w:val="TableText"/>
            </w:pPr>
            <w:r>
              <w:t>Pump already exists</w:t>
            </w:r>
          </w:p>
        </w:tc>
      </w:tr>
      <w:tr w:rsidR="00EC0665" w14:paraId="3E8F9DBF"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40ACBC68" w14:textId="77777777" w:rsidR="00EC0665" w:rsidRDefault="00EC0665">
            <w:r>
              <w:t>Post-conditions</w:t>
            </w:r>
          </w:p>
        </w:tc>
        <w:tc>
          <w:tcPr>
            <w:tcW w:w="6145" w:type="dxa"/>
            <w:tcBorders>
              <w:top w:val="single" w:sz="4" w:space="0" w:color="auto"/>
              <w:left w:val="single" w:sz="4" w:space="0" w:color="auto"/>
              <w:bottom w:val="single" w:sz="4" w:space="0" w:color="auto"/>
              <w:right w:val="single" w:sz="4" w:space="0" w:color="auto"/>
            </w:tcBorders>
            <w:hideMark/>
          </w:tcPr>
          <w:p w14:paraId="3DC4B63A" w14:textId="48C28A7C" w:rsidR="00EC0665" w:rsidRDefault="00EC0665">
            <w:pPr>
              <w:pStyle w:val="TableText"/>
            </w:pPr>
            <w:r>
              <w:t>DIFA created and attached to pump</w:t>
            </w:r>
          </w:p>
        </w:tc>
      </w:tr>
      <w:tr w:rsidR="00EC0665" w14:paraId="0391E1F1"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6A37796" w14:textId="77777777" w:rsidR="00EC0665" w:rsidRDefault="00EC0665">
            <w:r>
              <w:t>Assumptions</w:t>
            </w:r>
          </w:p>
        </w:tc>
        <w:tc>
          <w:tcPr>
            <w:tcW w:w="6145" w:type="dxa"/>
            <w:tcBorders>
              <w:top w:val="single" w:sz="4" w:space="0" w:color="auto"/>
              <w:left w:val="single" w:sz="4" w:space="0" w:color="auto"/>
              <w:bottom w:val="single" w:sz="4" w:space="0" w:color="auto"/>
              <w:right w:val="single" w:sz="4" w:space="0" w:color="auto"/>
            </w:tcBorders>
            <w:hideMark/>
          </w:tcPr>
          <w:p w14:paraId="682F8F1B" w14:textId="77777777" w:rsidR="00EC0665" w:rsidRDefault="00EC0665">
            <w:pPr>
              <w:pStyle w:val="TableText"/>
            </w:pPr>
            <w:r>
              <w:t>Standard form used for data</w:t>
            </w:r>
          </w:p>
        </w:tc>
      </w:tr>
      <w:tr w:rsidR="00EC0665" w14:paraId="4B10FFFC"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0E9599F2" w14:textId="77777777" w:rsidR="00EC0665" w:rsidRDefault="00EC0665">
            <w:r>
              <w:t>Business Rules/Constraints</w:t>
            </w:r>
          </w:p>
        </w:tc>
        <w:tc>
          <w:tcPr>
            <w:tcW w:w="6145" w:type="dxa"/>
            <w:tcBorders>
              <w:top w:val="single" w:sz="4" w:space="0" w:color="auto"/>
              <w:left w:val="single" w:sz="4" w:space="0" w:color="auto"/>
              <w:bottom w:val="single" w:sz="4" w:space="0" w:color="auto"/>
              <w:right w:val="single" w:sz="4" w:space="0" w:color="auto"/>
            </w:tcBorders>
            <w:hideMark/>
          </w:tcPr>
          <w:p w14:paraId="1C3F7FA8" w14:textId="0F9D8D56" w:rsidR="00EC0665" w:rsidRDefault="00EC0665">
            <w:pPr>
              <w:pStyle w:val="TableText"/>
            </w:pPr>
            <w:r>
              <w:t>There will be required fields sufficient to link the DIFA to a Pump</w:t>
            </w:r>
          </w:p>
        </w:tc>
      </w:tr>
      <w:tr w:rsidR="00EC0665" w14:paraId="7963239B"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663949FA" w14:textId="77777777" w:rsidR="00EC0665" w:rsidRDefault="00EC0665">
            <w:r>
              <w:t>Success Scenario</w:t>
            </w:r>
          </w:p>
        </w:tc>
        <w:tc>
          <w:tcPr>
            <w:tcW w:w="6145" w:type="dxa"/>
            <w:tcBorders>
              <w:top w:val="single" w:sz="4" w:space="0" w:color="auto"/>
              <w:left w:val="single" w:sz="4" w:space="0" w:color="auto"/>
              <w:bottom w:val="single" w:sz="4" w:space="0" w:color="auto"/>
              <w:right w:val="single" w:sz="4" w:space="0" w:color="auto"/>
            </w:tcBorders>
            <w:hideMark/>
          </w:tcPr>
          <w:p w14:paraId="3ED7D715" w14:textId="59CE45A7" w:rsidR="00EC0665" w:rsidRDefault="00EC0665">
            <w:pPr>
              <w:pStyle w:val="TableText"/>
            </w:pPr>
            <w:r>
              <w:t>Submitted data is loaded into a new DIFA record</w:t>
            </w:r>
          </w:p>
        </w:tc>
      </w:tr>
      <w:tr w:rsidR="00EC0665" w14:paraId="2510B8C2"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6B59EF7C" w14:textId="77777777" w:rsidR="00EC0665" w:rsidRDefault="00EC0665">
            <w:r>
              <w:t>Alternate Scenario</w:t>
            </w:r>
          </w:p>
        </w:tc>
        <w:tc>
          <w:tcPr>
            <w:tcW w:w="6145" w:type="dxa"/>
            <w:tcBorders>
              <w:top w:val="single" w:sz="4" w:space="0" w:color="auto"/>
              <w:left w:val="single" w:sz="4" w:space="0" w:color="auto"/>
              <w:bottom w:val="single" w:sz="4" w:space="0" w:color="auto"/>
              <w:right w:val="single" w:sz="4" w:space="0" w:color="auto"/>
            </w:tcBorders>
            <w:hideMark/>
          </w:tcPr>
          <w:p w14:paraId="744563C0" w14:textId="77777777" w:rsidR="00EC0665" w:rsidRDefault="00EC0665">
            <w:pPr>
              <w:pStyle w:val="TableText"/>
            </w:pPr>
            <w:r>
              <w:t>None</w:t>
            </w:r>
          </w:p>
        </w:tc>
      </w:tr>
      <w:tr w:rsidR="00EC0665" w14:paraId="05D06AE8"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0D8CB5A2" w14:textId="77777777" w:rsidR="00EC0665" w:rsidRDefault="00EC0665">
            <w:r>
              <w:t>Failure Scenario</w:t>
            </w:r>
          </w:p>
        </w:tc>
        <w:tc>
          <w:tcPr>
            <w:tcW w:w="6145" w:type="dxa"/>
            <w:tcBorders>
              <w:top w:val="single" w:sz="4" w:space="0" w:color="auto"/>
              <w:left w:val="single" w:sz="4" w:space="0" w:color="auto"/>
              <w:bottom w:val="single" w:sz="4" w:space="0" w:color="auto"/>
              <w:right w:val="single" w:sz="4" w:space="0" w:color="auto"/>
            </w:tcBorders>
            <w:hideMark/>
          </w:tcPr>
          <w:p w14:paraId="6A20C271" w14:textId="77777777" w:rsidR="00EC0665" w:rsidRDefault="00EC0665">
            <w:pPr>
              <w:pStyle w:val="TableText"/>
            </w:pPr>
            <w:r>
              <w:t>Email generated to SME / Admin detailing failure</w:t>
            </w:r>
          </w:p>
        </w:tc>
      </w:tr>
      <w:tr w:rsidR="00EC0665" w14:paraId="5A9BF654"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7A1F171" w14:textId="77777777" w:rsidR="00EC0665" w:rsidRDefault="00EC0665">
            <w:r>
              <w:t>External Systems Providing Data</w:t>
            </w:r>
          </w:p>
        </w:tc>
        <w:tc>
          <w:tcPr>
            <w:tcW w:w="6145" w:type="dxa"/>
            <w:tcBorders>
              <w:top w:val="single" w:sz="4" w:space="0" w:color="auto"/>
              <w:left w:val="single" w:sz="4" w:space="0" w:color="auto"/>
              <w:bottom w:val="single" w:sz="4" w:space="0" w:color="auto"/>
              <w:right w:val="single" w:sz="4" w:space="0" w:color="auto"/>
            </w:tcBorders>
            <w:hideMark/>
          </w:tcPr>
          <w:p w14:paraId="0AB84782" w14:textId="77777777" w:rsidR="00EC0665" w:rsidRDefault="00EC0665">
            <w:pPr>
              <w:pStyle w:val="TableText"/>
            </w:pPr>
            <w:r>
              <w:t>Mail server</w:t>
            </w:r>
          </w:p>
        </w:tc>
      </w:tr>
      <w:tr w:rsidR="00EC0665" w14:paraId="213FA2FE"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C45E5E2" w14:textId="77777777" w:rsidR="00EC0665" w:rsidRDefault="00EC0665">
            <w:r>
              <w:t>External Systems Receiving Data</w:t>
            </w:r>
          </w:p>
        </w:tc>
        <w:tc>
          <w:tcPr>
            <w:tcW w:w="6145" w:type="dxa"/>
            <w:tcBorders>
              <w:top w:val="single" w:sz="4" w:space="0" w:color="auto"/>
              <w:left w:val="single" w:sz="4" w:space="0" w:color="auto"/>
              <w:bottom w:val="single" w:sz="4" w:space="0" w:color="auto"/>
              <w:right w:val="single" w:sz="4" w:space="0" w:color="auto"/>
            </w:tcBorders>
            <w:hideMark/>
          </w:tcPr>
          <w:p w14:paraId="1090E220" w14:textId="77777777" w:rsidR="00EC0665" w:rsidRDefault="00EC0665">
            <w:pPr>
              <w:pStyle w:val="TableText"/>
            </w:pPr>
            <w:r>
              <w:t>None</w:t>
            </w:r>
          </w:p>
        </w:tc>
      </w:tr>
      <w:tr w:rsidR="00EC0665" w14:paraId="47CEE3DF"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15CBB0C" w14:textId="77777777" w:rsidR="00EC0665" w:rsidRDefault="00EC0665">
            <w:r>
              <w:t>Programmers Notes</w:t>
            </w:r>
          </w:p>
        </w:tc>
        <w:tc>
          <w:tcPr>
            <w:tcW w:w="6145" w:type="dxa"/>
            <w:tcBorders>
              <w:top w:val="single" w:sz="4" w:space="0" w:color="auto"/>
              <w:left w:val="single" w:sz="4" w:space="0" w:color="auto"/>
              <w:bottom w:val="single" w:sz="4" w:space="0" w:color="auto"/>
              <w:right w:val="single" w:sz="4" w:space="0" w:color="auto"/>
            </w:tcBorders>
          </w:tcPr>
          <w:p w14:paraId="7D808DDA" w14:textId="77777777" w:rsidR="00EC0665" w:rsidRDefault="00EC0665">
            <w:pPr>
              <w:pStyle w:val="TableText"/>
            </w:pPr>
          </w:p>
        </w:tc>
      </w:tr>
    </w:tbl>
    <w:p w14:paraId="50A3302C" w14:textId="5360C721" w:rsidR="00EC0665" w:rsidRDefault="00133898" w:rsidP="00EC0665">
      <w:pPr>
        <w:pStyle w:val="Heading2"/>
      </w:pPr>
      <w:r>
        <w:t>22</w:t>
      </w:r>
      <w:r w:rsidR="00EC0665">
        <w:t>.0 SME submits DIFA</w:t>
      </w:r>
    </w:p>
    <w:tbl>
      <w:tblPr>
        <w:tblStyle w:val="Table"/>
        <w:tblpPr w:leftFromText="180" w:rightFromText="180" w:topFromText="40" w:bottomFromText="40" w:vertAnchor="text" w:tblpY="97"/>
        <w:tblW w:w="9295" w:type="dxa"/>
        <w:tblInd w:w="0" w:type="dxa"/>
        <w:tblLook w:val="04A0" w:firstRow="1" w:lastRow="0" w:firstColumn="1" w:lastColumn="0" w:noHBand="0" w:noVBand="1"/>
      </w:tblPr>
      <w:tblGrid>
        <w:gridCol w:w="3150"/>
        <w:gridCol w:w="6145"/>
      </w:tblGrid>
      <w:tr w:rsidR="00EC0665" w14:paraId="5C06F520" w14:textId="77777777" w:rsidTr="00EC0665">
        <w:trPr>
          <w:cnfStyle w:val="100000000000" w:firstRow="1" w:lastRow="0" w:firstColumn="0" w:lastColumn="0" w:oddVBand="0" w:evenVBand="0" w:oddHBand="0" w:evenHBand="0" w:firstRowFirstColumn="0" w:firstRowLastColumn="0" w:lastRowFirstColumn="0" w:lastRowLastColumn="0"/>
          <w:tblHeader/>
        </w:trPr>
        <w:tc>
          <w:tcPr>
            <w:tcW w:w="3150" w:type="dxa"/>
            <w:hideMark/>
          </w:tcPr>
          <w:p w14:paraId="1F7BEC64" w14:textId="77777777" w:rsidR="00EC0665" w:rsidRDefault="00EC0665">
            <w:pPr>
              <w:pStyle w:val="TableHeaders"/>
              <w:spacing w:before="72"/>
              <w:rPr>
                <w:b/>
              </w:rPr>
            </w:pPr>
            <w:r>
              <w:rPr>
                <w:b/>
              </w:rPr>
              <w:t>Goal</w:t>
            </w:r>
          </w:p>
        </w:tc>
        <w:tc>
          <w:tcPr>
            <w:tcW w:w="6145" w:type="dxa"/>
          </w:tcPr>
          <w:p w14:paraId="70287B16" w14:textId="77777777" w:rsidR="00EC0665" w:rsidRDefault="00EC0665">
            <w:pPr>
              <w:pStyle w:val="TableHeaders"/>
              <w:spacing w:before="72"/>
              <w:rPr>
                <w:b/>
              </w:rPr>
            </w:pPr>
          </w:p>
        </w:tc>
      </w:tr>
      <w:tr w:rsidR="00EC0665" w14:paraId="4A2CA6EF"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11F6A977" w14:textId="77777777" w:rsidR="00EC0665" w:rsidRDefault="00EC0665">
            <w:r>
              <w:t>Expected Result</w:t>
            </w:r>
          </w:p>
        </w:tc>
        <w:tc>
          <w:tcPr>
            <w:tcW w:w="6145" w:type="dxa"/>
            <w:tcBorders>
              <w:top w:val="single" w:sz="4" w:space="0" w:color="auto"/>
              <w:left w:val="single" w:sz="4" w:space="0" w:color="auto"/>
              <w:bottom w:val="single" w:sz="4" w:space="0" w:color="auto"/>
              <w:right w:val="single" w:sz="4" w:space="0" w:color="auto"/>
            </w:tcBorders>
            <w:hideMark/>
          </w:tcPr>
          <w:p w14:paraId="3ECFEFBB" w14:textId="5E238299" w:rsidR="00EC0665" w:rsidRDefault="00EC0665">
            <w:pPr>
              <w:pStyle w:val="TableText"/>
            </w:pPr>
            <w:r>
              <w:t>New DIFA added to database</w:t>
            </w:r>
          </w:p>
        </w:tc>
      </w:tr>
      <w:tr w:rsidR="00EC0665" w14:paraId="4CCFE96E"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E0CFC09" w14:textId="77777777" w:rsidR="00EC0665" w:rsidRDefault="00EC0665">
            <w:r>
              <w:t>User Role</w:t>
            </w:r>
          </w:p>
        </w:tc>
        <w:tc>
          <w:tcPr>
            <w:tcW w:w="6145" w:type="dxa"/>
            <w:tcBorders>
              <w:top w:val="single" w:sz="4" w:space="0" w:color="auto"/>
              <w:left w:val="single" w:sz="4" w:space="0" w:color="auto"/>
              <w:bottom w:val="single" w:sz="4" w:space="0" w:color="auto"/>
              <w:right w:val="single" w:sz="4" w:space="0" w:color="auto"/>
            </w:tcBorders>
            <w:hideMark/>
          </w:tcPr>
          <w:p w14:paraId="432DBD9C" w14:textId="77777777" w:rsidR="00EC0665" w:rsidRDefault="00EC0665">
            <w:pPr>
              <w:pStyle w:val="TableText"/>
            </w:pPr>
            <w:r>
              <w:t>SME</w:t>
            </w:r>
          </w:p>
        </w:tc>
      </w:tr>
      <w:tr w:rsidR="00EC0665" w14:paraId="6D80C52D"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5F3B000B" w14:textId="77777777" w:rsidR="00EC0665" w:rsidRDefault="00EC0665">
            <w:r>
              <w:t>Pre-conditions</w:t>
            </w:r>
          </w:p>
        </w:tc>
        <w:tc>
          <w:tcPr>
            <w:tcW w:w="6145" w:type="dxa"/>
            <w:tcBorders>
              <w:top w:val="single" w:sz="4" w:space="0" w:color="auto"/>
              <w:left w:val="single" w:sz="4" w:space="0" w:color="auto"/>
              <w:bottom w:val="single" w:sz="4" w:space="0" w:color="auto"/>
              <w:right w:val="single" w:sz="4" w:space="0" w:color="auto"/>
            </w:tcBorders>
            <w:hideMark/>
          </w:tcPr>
          <w:p w14:paraId="757D9317" w14:textId="77777777" w:rsidR="00EC0665" w:rsidRDefault="00EC0665">
            <w:pPr>
              <w:pStyle w:val="TableText"/>
            </w:pPr>
            <w:r>
              <w:t>Pump already exists</w:t>
            </w:r>
          </w:p>
        </w:tc>
      </w:tr>
      <w:tr w:rsidR="00EC0665" w14:paraId="15BA4602"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001937E0" w14:textId="77777777" w:rsidR="00EC0665" w:rsidRDefault="00EC0665">
            <w:r>
              <w:t>Post-conditions</w:t>
            </w:r>
          </w:p>
        </w:tc>
        <w:tc>
          <w:tcPr>
            <w:tcW w:w="6145" w:type="dxa"/>
            <w:tcBorders>
              <w:top w:val="single" w:sz="4" w:space="0" w:color="auto"/>
              <w:left w:val="single" w:sz="4" w:space="0" w:color="auto"/>
              <w:bottom w:val="single" w:sz="4" w:space="0" w:color="auto"/>
              <w:right w:val="single" w:sz="4" w:space="0" w:color="auto"/>
            </w:tcBorders>
            <w:hideMark/>
          </w:tcPr>
          <w:p w14:paraId="62814ED6" w14:textId="5D596D8B" w:rsidR="00EC0665" w:rsidRDefault="00EC0665">
            <w:pPr>
              <w:pStyle w:val="TableText"/>
            </w:pPr>
            <w:r>
              <w:t>DIFA created and attached to pump</w:t>
            </w:r>
          </w:p>
        </w:tc>
      </w:tr>
      <w:tr w:rsidR="00EC0665" w14:paraId="7881AF92"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61C68CF" w14:textId="77777777" w:rsidR="00EC0665" w:rsidRDefault="00EC0665">
            <w:r>
              <w:lastRenderedPageBreak/>
              <w:t>Assumptions</w:t>
            </w:r>
          </w:p>
        </w:tc>
        <w:tc>
          <w:tcPr>
            <w:tcW w:w="6145" w:type="dxa"/>
            <w:tcBorders>
              <w:top w:val="single" w:sz="4" w:space="0" w:color="auto"/>
              <w:left w:val="single" w:sz="4" w:space="0" w:color="auto"/>
              <w:bottom w:val="single" w:sz="4" w:space="0" w:color="auto"/>
              <w:right w:val="single" w:sz="4" w:space="0" w:color="auto"/>
            </w:tcBorders>
            <w:hideMark/>
          </w:tcPr>
          <w:p w14:paraId="2AED9BE0" w14:textId="77777777" w:rsidR="00EC0665" w:rsidRDefault="00EC0665">
            <w:pPr>
              <w:pStyle w:val="TableText"/>
            </w:pPr>
            <w:r>
              <w:t>Standard form used for data</w:t>
            </w:r>
          </w:p>
        </w:tc>
      </w:tr>
      <w:tr w:rsidR="00EC0665" w14:paraId="453159E2"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2397405" w14:textId="77777777" w:rsidR="00EC0665" w:rsidRDefault="00EC0665">
            <w:r>
              <w:t>Business Rules/Constraints</w:t>
            </w:r>
          </w:p>
        </w:tc>
        <w:tc>
          <w:tcPr>
            <w:tcW w:w="6145" w:type="dxa"/>
            <w:tcBorders>
              <w:top w:val="single" w:sz="4" w:space="0" w:color="auto"/>
              <w:left w:val="single" w:sz="4" w:space="0" w:color="auto"/>
              <w:bottom w:val="single" w:sz="4" w:space="0" w:color="auto"/>
              <w:right w:val="single" w:sz="4" w:space="0" w:color="auto"/>
            </w:tcBorders>
            <w:hideMark/>
          </w:tcPr>
          <w:p w14:paraId="1124A096" w14:textId="71F344B1" w:rsidR="00EC0665" w:rsidRDefault="00EC0665">
            <w:pPr>
              <w:pStyle w:val="TableText"/>
            </w:pPr>
            <w:r>
              <w:t>Drop down fields sufficient to link the DIFA to a Pump</w:t>
            </w:r>
          </w:p>
        </w:tc>
      </w:tr>
      <w:tr w:rsidR="00EC0665" w14:paraId="24DB51B0"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11520035" w14:textId="77777777" w:rsidR="00EC0665" w:rsidRDefault="00EC0665">
            <w:r>
              <w:t>Success Scenario</w:t>
            </w:r>
          </w:p>
        </w:tc>
        <w:tc>
          <w:tcPr>
            <w:tcW w:w="6145" w:type="dxa"/>
            <w:tcBorders>
              <w:top w:val="single" w:sz="4" w:space="0" w:color="auto"/>
              <w:left w:val="single" w:sz="4" w:space="0" w:color="auto"/>
              <w:bottom w:val="single" w:sz="4" w:space="0" w:color="auto"/>
              <w:right w:val="single" w:sz="4" w:space="0" w:color="auto"/>
            </w:tcBorders>
            <w:hideMark/>
          </w:tcPr>
          <w:p w14:paraId="11DEA136" w14:textId="519E3395" w:rsidR="00EC0665" w:rsidRDefault="00EC0665">
            <w:pPr>
              <w:pStyle w:val="TableText"/>
            </w:pPr>
            <w:r>
              <w:t>Submitted data is loaded into a new DIFA record</w:t>
            </w:r>
          </w:p>
        </w:tc>
      </w:tr>
      <w:tr w:rsidR="00EC0665" w14:paraId="10B87E07"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0CD981D7" w14:textId="77777777" w:rsidR="00EC0665" w:rsidRDefault="00EC0665">
            <w:r>
              <w:t>Alternate Scenario</w:t>
            </w:r>
          </w:p>
        </w:tc>
        <w:tc>
          <w:tcPr>
            <w:tcW w:w="6145" w:type="dxa"/>
            <w:tcBorders>
              <w:top w:val="single" w:sz="4" w:space="0" w:color="auto"/>
              <w:left w:val="single" w:sz="4" w:space="0" w:color="auto"/>
              <w:bottom w:val="single" w:sz="4" w:space="0" w:color="auto"/>
              <w:right w:val="single" w:sz="4" w:space="0" w:color="auto"/>
            </w:tcBorders>
            <w:hideMark/>
          </w:tcPr>
          <w:p w14:paraId="0F56D1BA" w14:textId="77777777" w:rsidR="00EC0665" w:rsidRDefault="00EC0665">
            <w:pPr>
              <w:pStyle w:val="TableText"/>
            </w:pPr>
            <w:r>
              <w:t>None</w:t>
            </w:r>
          </w:p>
        </w:tc>
      </w:tr>
      <w:tr w:rsidR="00EC0665" w14:paraId="0EA8A65D"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10C78187" w14:textId="77777777" w:rsidR="00EC0665" w:rsidRDefault="00EC0665">
            <w:r>
              <w:t>Failure Scenario</w:t>
            </w:r>
          </w:p>
        </w:tc>
        <w:tc>
          <w:tcPr>
            <w:tcW w:w="6145" w:type="dxa"/>
            <w:tcBorders>
              <w:top w:val="single" w:sz="4" w:space="0" w:color="auto"/>
              <w:left w:val="single" w:sz="4" w:space="0" w:color="auto"/>
              <w:bottom w:val="single" w:sz="4" w:space="0" w:color="auto"/>
              <w:right w:val="single" w:sz="4" w:space="0" w:color="auto"/>
            </w:tcBorders>
            <w:hideMark/>
          </w:tcPr>
          <w:p w14:paraId="50C0C73F" w14:textId="77777777" w:rsidR="00EC0665" w:rsidRDefault="00EC0665">
            <w:pPr>
              <w:pStyle w:val="TableText"/>
            </w:pPr>
            <w:r>
              <w:t>Email generated to SME / Admin detailing failure</w:t>
            </w:r>
          </w:p>
        </w:tc>
      </w:tr>
      <w:tr w:rsidR="00EC0665" w14:paraId="50ED0552"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7702F587" w14:textId="77777777" w:rsidR="00EC0665" w:rsidRDefault="00EC0665">
            <w:r>
              <w:t>External Systems Providing Data</w:t>
            </w:r>
          </w:p>
        </w:tc>
        <w:tc>
          <w:tcPr>
            <w:tcW w:w="6145" w:type="dxa"/>
            <w:tcBorders>
              <w:top w:val="single" w:sz="4" w:space="0" w:color="auto"/>
              <w:left w:val="single" w:sz="4" w:space="0" w:color="auto"/>
              <w:bottom w:val="single" w:sz="4" w:space="0" w:color="auto"/>
              <w:right w:val="single" w:sz="4" w:space="0" w:color="auto"/>
            </w:tcBorders>
            <w:hideMark/>
          </w:tcPr>
          <w:p w14:paraId="479241A4" w14:textId="77777777" w:rsidR="00EC0665" w:rsidRDefault="00EC0665">
            <w:pPr>
              <w:pStyle w:val="TableText"/>
            </w:pPr>
            <w:r>
              <w:t>Mail server</w:t>
            </w:r>
          </w:p>
        </w:tc>
      </w:tr>
      <w:tr w:rsidR="00EC0665" w14:paraId="54DDB9E7"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2FF20557" w14:textId="77777777" w:rsidR="00EC0665" w:rsidRDefault="00EC0665">
            <w:r>
              <w:t>External Systems Receiving Data</w:t>
            </w:r>
          </w:p>
        </w:tc>
        <w:tc>
          <w:tcPr>
            <w:tcW w:w="6145" w:type="dxa"/>
            <w:tcBorders>
              <w:top w:val="single" w:sz="4" w:space="0" w:color="auto"/>
              <w:left w:val="single" w:sz="4" w:space="0" w:color="auto"/>
              <w:bottom w:val="single" w:sz="4" w:space="0" w:color="auto"/>
              <w:right w:val="single" w:sz="4" w:space="0" w:color="auto"/>
            </w:tcBorders>
            <w:hideMark/>
          </w:tcPr>
          <w:p w14:paraId="72C39951" w14:textId="77777777" w:rsidR="00EC0665" w:rsidRDefault="00EC0665">
            <w:pPr>
              <w:pStyle w:val="TableText"/>
            </w:pPr>
            <w:r>
              <w:t>None</w:t>
            </w:r>
          </w:p>
        </w:tc>
      </w:tr>
      <w:tr w:rsidR="00EC0665" w14:paraId="2783F232" w14:textId="77777777" w:rsidTr="00EC0665">
        <w:tc>
          <w:tcPr>
            <w:tcW w:w="3150" w:type="dxa"/>
            <w:tcBorders>
              <w:top w:val="single" w:sz="4" w:space="0" w:color="auto"/>
              <w:left w:val="single" w:sz="4" w:space="0" w:color="auto"/>
              <w:bottom w:val="single" w:sz="4" w:space="0" w:color="auto"/>
              <w:right w:val="single" w:sz="4" w:space="0" w:color="auto"/>
            </w:tcBorders>
            <w:hideMark/>
          </w:tcPr>
          <w:p w14:paraId="5931A7F6" w14:textId="77777777" w:rsidR="00EC0665" w:rsidRDefault="00EC0665">
            <w:r>
              <w:t>Programmers Notes</w:t>
            </w:r>
          </w:p>
        </w:tc>
        <w:tc>
          <w:tcPr>
            <w:tcW w:w="6145" w:type="dxa"/>
            <w:tcBorders>
              <w:top w:val="single" w:sz="4" w:space="0" w:color="auto"/>
              <w:left w:val="single" w:sz="4" w:space="0" w:color="auto"/>
              <w:bottom w:val="single" w:sz="4" w:space="0" w:color="auto"/>
              <w:right w:val="single" w:sz="4" w:space="0" w:color="auto"/>
            </w:tcBorders>
          </w:tcPr>
          <w:p w14:paraId="6105686C" w14:textId="77777777" w:rsidR="00EC0665" w:rsidRDefault="00EC0665">
            <w:pPr>
              <w:pStyle w:val="TableText"/>
            </w:pPr>
          </w:p>
        </w:tc>
      </w:tr>
    </w:tbl>
    <w:p w14:paraId="5111BCF5" w14:textId="77777777" w:rsidR="00EC0665" w:rsidRPr="001465A7" w:rsidRDefault="00EC0665" w:rsidP="004B527D">
      <w:pPr>
        <w:pStyle w:val="BodyText"/>
      </w:pPr>
    </w:p>
    <w:p w14:paraId="728A8DB0" w14:textId="77777777" w:rsidR="007C2FB5" w:rsidRDefault="004251F7" w:rsidP="004251F7">
      <w:pPr>
        <w:pStyle w:val="Heading1"/>
      </w:pPr>
      <w:bookmarkStart w:id="10" w:name="_Toc119392912"/>
      <w:r>
        <w:t>Reporting</w:t>
      </w:r>
      <w:bookmarkEnd w:id="10"/>
    </w:p>
    <w:p w14:paraId="486A9A6A" w14:textId="34881377" w:rsidR="0024428A" w:rsidRDefault="001652CF" w:rsidP="00CD3BC9">
      <w:r>
        <w:t>PowerBI reports will be deve</w:t>
      </w:r>
      <w:r w:rsidR="00B63E33">
        <w:t>loped</w:t>
      </w:r>
      <w:r w:rsidR="001D142B">
        <w:t xml:space="preserve"> for</w:t>
      </w:r>
      <w:r w:rsidR="000110AE">
        <w:t xml:space="preserve"> t</w:t>
      </w:r>
      <w:r w:rsidR="001D142B">
        <w:t>he ESP KPI Tracker.</w:t>
      </w:r>
    </w:p>
    <w:p w14:paraId="3161DCCA" w14:textId="77777777" w:rsidR="00923694" w:rsidRDefault="00923694" w:rsidP="00CD3BC9"/>
    <w:p w14:paraId="2D1F6648" w14:textId="77777777" w:rsidR="001465A7" w:rsidRDefault="001465A7" w:rsidP="006231B0">
      <w:pPr>
        <w:pStyle w:val="Heading1"/>
      </w:pPr>
      <w:bookmarkStart w:id="11" w:name="_Toc161544531"/>
      <w:bookmarkStart w:id="12" w:name="_Toc119392913"/>
      <w:r w:rsidRPr="000A3668">
        <w:t>Service Delivery</w:t>
      </w:r>
      <w:r>
        <w:t xml:space="preserve"> and Service Support</w:t>
      </w:r>
      <w:bookmarkEnd w:id="11"/>
      <w:bookmarkEnd w:id="12"/>
    </w:p>
    <w:p w14:paraId="3FD39576" w14:textId="18E28E8A" w:rsidR="00923694" w:rsidRDefault="000110AE" w:rsidP="00CD3BC9">
      <w:r>
        <w:t>Standard support with Best Efforts recovery are expected.</w:t>
      </w:r>
    </w:p>
    <w:p w14:paraId="0F8BF74F" w14:textId="77777777" w:rsidR="00923694" w:rsidRPr="00B84A64" w:rsidRDefault="00923694" w:rsidP="00CD3BC9"/>
    <w:p w14:paraId="592AD018" w14:textId="2E5B1B10" w:rsidR="00404F4B" w:rsidRPr="005307D7" w:rsidRDefault="00C70DFA" w:rsidP="00404F4B">
      <w:pPr>
        <w:pStyle w:val="Heading1"/>
      </w:pPr>
      <w:bookmarkStart w:id="13" w:name="_Toc119392914"/>
      <w:r>
        <w:t>Reviewed by</w:t>
      </w:r>
      <w:bookmarkEnd w:id="13"/>
    </w:p>
    <w:tbl>
      <w:tblPr>
        <w:tblStyle w:val="Table"/>
        <w:tblW w:w="0" w:type="auto"/>
        <w:tblLook w:val="04A0" w:firstRow="1" w:lastRow="0" w:firstColumn="1" w:lastColumn="0" w:noHBand="0" w:noVBand="1"/>
      </w:tblPr>
      <w:tblGrid>
        <w:gridCol w:w="2956"/>
        <w:gridCol w:w="2985"/>
        <w:gridCol w:w="2934"/>
      </w:tblGrid>
      <w:tr w:rsidR="00404F4B" w14:paraId="2804C3BB" w14:textId="77777777" w:rsidTr="004B527D">
        <w:trPr>
          <w:cnfStyle w:val="100000000000" w:firstRow="1" w:lastRow="0" w:firstColumn="0" w:lastColumn="0" w:oddVBand="0" w:evenVBand="0" w:oddHBand="0" w:evenHBand="0" w:firstRowFirstColumn="0" w:firstRowLastColumn="0" w:lastRowFirstColumn="0" w:lastRowLastColumn="0"/>
        </w:trPr>
        <w:tc>
          <w:tcPr>
            <w:tcW w:w="3192" w:type="dxa"/>
          </w:tcPr>
          <w:p w14:paraId="5A7E215A" w14:textId="77777777" w:rsidR="00404F4B" w:rsidRDefault="00404F4B" w:rsidP="004B527D">
            <w:pPr>
              <w:pStyle w:val="TableHeaders"/>
              <w:spacing w:before="72"/>
            </w:pPr>
            <w:r>
              <w:t>Name</w:t>
            </w:r>
          </w:p>
        </w:tc>
        <w:tc>
          <w:tcPr>
            <w:tcW w:w="3192" w:type="dxa"/>
          </w:tcPr>
          <w:p w14:paraId="33D26478" w14:textId="77777777" w:rsidR="00404F4B" w:rsidRDefault="00404F4B" w:rsidP="004B527D">
            <w:pPr>
              <w:pStyle w:val="TableHeaders"/>
              <w:spacing w:before="72"/>
            </w:pPr>
            <w:r>
              <w:t>Role</w:t>
            </w:r>
          </w:p>
        </w:tc>
        <w:tc>
          <w:tcPr>
            <w:tcW w:w="3192" w:type="dxa"/>
          </w:tcPr>
          <w:p w14:paraId="29652337" w14:textId="77777777" w:rsidR="00404F4B" w:rsidRDefault="00404F4B" w:rsidP="004B527D">
            <w:pPr>
              <w:pStyle w:val="TableHeaders"/>
              <w:spacing w:before="72"/>
            </w:pPr>
            <w:r>
              <w:t>Date</w:t>
            </w:r>
          </w:p>
        </w:tc>
      </w:tr>
      <w:tr w:rsidR="00404F4B" w14:paraId="59BB2388" w14:textId="77777777" w:rsidTr="004B527D">
        <w:tc>
          <w:tcPr>
            <w:tcW w:w="3192" w:type="dxa"/>
          </w:tcPr>
          <w:p w14:paraId="59D5B31A" w14:textId="63E9EC78" w:rsidR="00404F4B" w:rsidRDefault="00451468" w:rsidP="00D047A8">
            <w:pPr>
              <w:pStyle w:val="TableText"/>
            </w:pPr>
            <w:r>
              <w:t>Kruti Bhatt</w:t>
            </w:r>
          </w:p>
        </w:tc>
        <w:tc>
          <w:tcPr>
            <w:tcW w:w="3192" w:type="dxa"/>
          </w:tcPr>
          <w:p w14:paraId="7644C1EF" w14:textId="77777777" w:rsidR="00404F4B" w:rsidRDefault="00404F4B" w:rsidP="00D047A8">
            <w:pPr>
              <w:pStyle w:val="TableText"/>
            </w:pPr>
            <w:r>
              <w:t>Application Architect</w:t>
            </w:r>
          </w:p>
        </w:tc>
        <w:tc>
          <w:tcPr>
            <w:tcW w:w="3192" w:type="dxa"/>
          </w:tcPr>
          <w:p w14:paraId="46D0F7B1" w14:textId="50F21DDE" w:rsidR="00404F4B" w:rsidRDefault="006214B7" w:rsidP="00D047A8">
            <w:pPr>
              <w:pStyle w:val="TableText"/>
            </w:pPr>
            <w:r>
              <w:t>Nov 22</w:t>
            </w:r>
            <w:r w:rsidR="000208D2">
              <w:t xml:space="preserve"> 2022</w:t>
            </w:r>
          </w:p>
        </w:tc>
      </w:tr>
      <w:tr w:rsidR="00404F4B" w14:paraId="66E20C49" w14:textId="77777777" w:rsidTr="004B527D">
        <w:tc>
          <w:tcPr>
            <w:tcW w:w="3192" w:type="dxa"/>
          </w:tcPr>
          <w:p w14:paraId="7B4EF743" w14:textId="27BFE44F" w:rsidR="00404F4B" w:rsidRDefault="00451468" w:rsidP="00D047A8">
            <w:pPr>
              <w:pStyle w:val="TableText"/>
            </w:pPr>
            <w:r>
              <w:t>Carson Harding</w:t>
            </w:r>
          </w:p>
        </w:tc>
        <w:tc>
          <w:tcPr>
            <w:tcW w:w="3192" w:type="dxa"/>
          </w:tcPr>
          <w:p w14:paraId="1F70C3E5" w14:textId="77777777" w:rsidR="00404F4B" w:rsidRDefault="00404F4B" w:rsidP="00D047A8">
            <w:pPr>
              <w:pStyle w:val="TableText"/>
            </w:pPr>
            <w:r>
              <w:t>Security Architect</w:t>
            </w:r>
          </w:p>
        </w:tc>
        <w:tc>
          <w:tcPr>
            <w:tcW w:w="3192" w:type="dxa"/>
          </w:tcPr>
          <w:p w14:paraId="4417FA17" w14:textId="24856A0C" w:rsidR="00404F4B" w:rsidRDefault="00AF09DD" w:rsidP="00D047A8">
            <w:pPr>
              <w:pStyle w:val="TableText"/>
            </w:pPr>
            <w:r>
              <w:t>Nov 17 2022</w:t>
            </w:r>
          </w:p>
        </w:tc>
      </w:tr>
      <w:tr w:rsidR="00404F4B" w14:paraId="782C0253" w14:textId="77777777" w:rsidTr="004B527D">
        <w:tc>
          <w:tcPr>
            <w:tcW w:w="3192" w:type="dxa"/>
          </w:tcPr>
          <w:p w14:paraId="08FE34C0" w14:textId="6355A2C5" w:rsidR="00404F4B" w:rsidRDefault="006214B7" w:rsidP="00D047A8">
            <w:pPr>
              <w:pStyle w:val="TableText"/>
            </w:pPr>
            <w:r>
              <w:t>Shaun Darrah</w:t>
            </w:r>
          </w:p>
        </w:tc>
        <w:tc>
          <w:tcPr>
            <w:tcW w:w="3192" w:type="dxa"/>
          </w:tcPr>
          <w:p w14:paraId="1B3A5044" w14:textId="5B66135F" w:rsidR="00404F4B" w:rsidRDefault="00C70DFA" w:rsidP="00D047A8">
            <w:pPr>
              <w:pStyle w:val="TableText"/>
            </w:pPr>
            <w:r>
              <w:t>Solution Architect</w:t>
            </w:r>
          </w:p>
        </w:tc>
        <w:tc>
          <w:tcPr>
            <w:tcW w:w="3192" w:type="dxa"/>
          </w:tcPr>
          <w:p w14:paraId="2726021E" w14:textId="1043654F" w:rsidR="00404F4B" w:rsidRDefault="00AF09DD" w:rsidP="00D047A8">
            <w:pPr>
              <w:pStyle w:val="TableText"/>
            </w:pPr>
            <w:r>
              <w:t>Nov 17 2022</w:t>
            </w:r>
          </w:p>
        </w:tc>
      </w:tr>
      <w:tr w:rsidR="006214B7" w14:paraId="6273EBFD" w14:textId="77777777" w:rsidTr="004B527D">
        <w:tc>
          <w:tcPr>
            <w:tcW w:w="3192" w:type="dxa"/>
          </w:tcPr>
          <w:p w14:paraId="09247D66" w14:textId="0F3D4713" w:rsidR="006214B7" w:rsidRDefault="008D3307" w:rsidP="00D047A8">
            <w:pPr>
              <w:pStyle w:val="TableText"/>
            </w:pPr>
            <w:r>
              <w:t>Alba Salazar</w:t>
            </w:r>
          </w:p>
        </w:tc>
        <w:tc>
          <w:tcPr>
            <w:tcW w:w="3192" w:type="dxa"/>
          </w:tcPr>
          <w:p w14:paraId="57EB72FB" w14:textId="33D31458" w:rsidR="006214B7" w:rsidRDefault="008D3307" w:rsidP="00D047A8">
            <w:pPr>
              <w:pStyle w:val="TableText"/>
            </w:pPr>
            <w:r>
              <w:t>Data Analyst</w:t>
            </w:r>
          </w:p>
        </w:tc>
        <w:tc>
          <w:tcPr>
            <w:tcW w:w="3192" w:type="dxa"/>
          </w:tcPr>
          <w:p w14:paraId="7EA6DCDC" w14:textId="1A30B37A" w:rsidR="006214B7" w:rsidRDefault="008D3307" w:rsidP="00D047A8">
            <w:pPr>
              <w:pStyle w:val="TableText"/>
            </w:pPr>
            <w:r>
              <w:t>Nov 23 2022</w:t>
            </w:r>
          </w:p>
        </w:tc>
      </w:tr>
    </w:tbl>
    <w:p w14:paraId="4B622AA7" w14:textId="77777777" w:rsidR="00404F4B" w:rsidRDefault="00404F4B" w:rsidP="00DD2F73">
      <w:pPr>
        <w:pStyle w:val="BodyText"/>
      </w:pPr>
    </w:p>
    <w:sectPr w:rsidR="00404F4B" w:rsidSect="00923694">
      <w:headerReference w:type="default" r:id="rId24"/>
      <w:footerReference w:type="default" r:id="rId25"/>
      <w:headerReference w:type="first" r:id="rId26"/>
      <w:footerReference w:type="first" r:id="rId2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CC3BA9" w14:textId="77777777" w:rsidR="005815B1" w:rsidRDefault="005815B1" w:rsidP="00D047A8">
      <w:r>
        <w:separator/>
      </w:r>
    </w:p>
  </w:endnote>
  <w:endnote w:type="continuationSeparator" w:id="0">
    <w:p w14:paraId="016031E7" w14:textId="77777777" w:rsidR="005815B1" w:rsidRDefault="005815B1" w:rsidP="00D04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DCCBD7" w14:textId="3EE65309" w:rsidR="005815B1" w:rsidRDefault="005815B1">
    <w:pPr>
      <w:pStyle w:val="Footer"/>
    </w:pPr>
    <w:r>
      <w:sym w:font="Symbol" w:char="F0E3"/>
    </w:r>
    <w:r>
      <w:t xml:space="preserve"> 2021 Canadian Natural Resources Limited. </w:t>
    </w:r>
    <w:r>
      <w:tab/>
      <w:t xml:space="preserve">Page </w:t>
    </w:r>
    <w:r>
      <w:rPr>
        <w:rStyle w:val="PageNumber"/>
      </w:rPr>
      <w:fldChar w:fldCharType="begin"/>
    </w:r>
    <w:r>
      <w:rPr>
        <w:rStyle w:val="PageNumber"/>
      </w:rPr>
      <w:instrText xml:space="preserve"> PAGE </w:instrText>
    </w:r>
    <w:r>
      <w:rPr>
        <w:rStyle w:val="PageNumber"/>
      </w:rPr>
      <w:fldChar w:fldCharType="separate"/>
    </w:r>
    <w:r w:rsidR="006E6971">
      <w:rPr>
        <w:rStyle w:val="PageNumber"/>
        <w:noProof/>
      </w:rPr>
      <w:t>20</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6E6971">
      <w:rPr>
        <w:rStyle w:val="PageNumber"/>
        <w:noProof/>
      </w:rPr>
      <w:t>20</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EAA60B" w14:textId="3D46E5F2" w:rsidR="005815B1" w:rsidRDefault="005815B1">
    <w:pPr>
      <w:pStyle w:val="Footer"/>
    </w:pPr>
    <w:r>
      <w:sym w:font="Symbol" w:char="F0E3"/>
    </w:r>
    <w:r>
      <w:t xml:space="preserve"> 2007 Canadian Natural Resources Ltd. </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20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D35EA9" w14:textId="77777777" w:rsidR="005815B1" w:rsidRDefault="005815B1" w:rsidP="00D047A8">
      <w:r>
        <w:separator/>
      </w:r>
    </w:p>
  </w:footnote>
  <w:footnote w:type="continuationSeparator" w:id="0">
    <w:p w14:paraId="15AA73C6" w14:textId="77777777" w:rsidR="005815B1" w:rsidRDefault="005815B1" w:rsidP="00D04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3F57C8" w14:textId="6B791C43" w:rsidR="005815B1" w:rsidRPr="00644DDD" w:rsidRDefault="008B7B3A" w:rsidP="00644DDD">
    <w:pPr>
      <w:pStyle w:val="Header"/>
    </w:pPr>
    <w:fldSimple w:instr=" STYLEREF  &quot;Document Name&quot;  \* MERGEFORMAT ">
      <w:r w:rsidR="006E6971">
        <w:rPr>
          <w:noProof/>
        </w:rPr>
        <w:t>Solution Design Document</w:t>
      </w:r>
    </w:fldSimple>
    <w:r w:rsidR="005815B1">
      <w:tab/>
    </w:r>
    <w:fldSimple w:instr=" STYLEREF  ProjectName  \* MERGEFORMAT ">
      <w:r w:rsidR="006E6971">
        <w:rPr>
          <w:noProof/>
        </w:rPr>
        <w:t>ESP KPI Tracker</w:t>
      </w:r>
    </w:fldSimple>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674D89" w14:textId="77777777" w:rsidR="005815B1" w:rsidRPr="00073468" w:rsidRDefault="005815B1" w:rsidP="00073468">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E56CD"/>
    <w:multiLevelType w:val="hybridMultilevel"/>
    <w:tmpl w:val="F47CEC1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93F0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1522166"/>
    <w:multiLevelType w:val="hybridMultilevel"/>
    <w:tmpl w:val="8BD012C2"/>
    <w:lvl w:ilvl="0" w:tplc="E4DEB22A">
      <w:start w:val="1"/>
      <w:numFmt w:val="bullet"/>
      <w:pStyle w:val="ListBullet1"/>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12426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AD810A1"/>
    <w:multiLevelType w:val="hybridMultilevel"/>
    <w:tmpl w:val="F58C9B2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156204"/>
    <w:multiLevelType w:val="hybridMultilevel"/>
    <w:tmpl w:val="33F4A5C6"/>
    <w:lvl w:ilvl="0" w:tplc="2822FB52">
      <w:start w:val="1"/>
      <w:numFmt w:val="bullet"/>
      <w:pStyle w:val="TableBullet1"/>
      <w:lvlText w:val=""/>
      <w:lvlJc w:val="left"/>
      <w:pPr>
        <w:tabs>
          <w:tab w:val="num" w:pos="504"/>
        </w:tabs>
        <w:ind w:left="504"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640086"/>
    <w:multiLevelType w:val="hybridMultilevel"/>
    <w:tmpl w:val="365E0E7A"/>
    <w:lvl w:ilvl="0" w:tplc="0409000F">
      <w:start w:val="1"/>
      <w:numFmt w:val="bullet"/>
      <w:pStyle w:val="TableBullets"/>
      <w:lvlText w:val=""/>
      <w:lvlJc w:val="left"/>
      <w:pPr>
        <w:tabs>
          <w:tab w:val="num" w:pos="216"/>
        </w:tabs>
        <w:ind w:left="216" w:hanging="216"/>
      </w:pPr>
      <w:rPr>
        <w:rFonts w:ascii="Wingdings" w:hAnsi="Wingdings"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6D65E3A"/>
    <w:multiLevelType w:val="hybridMultilevel"/>
    <w:tmpl w:val="A948E4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424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DC9180E"/>
    <w:multiLevelType w:val="hybridMultilevel"/>
    <w:tmpl w:val="7C5C6960"/>
    <w:lvl w:ilvl="0" w:tplc="94867226">
      <w:start w:val="1"/>
      <w:numFmt w:val="lowerLetter"/>
      <w:pStyle w:val="ListNumber2"/>
      <w:lvlText w:val="%1."/>
      <w:lvlJc w:val="left"/>
      <w:pPr>
        <w:tabs>
          <w:tab w:val="num" w:pos="1080"/>
        </w:tabs>
        <w:ind w:left="1080" w:hanging="360"/>
      </w:pPr>
      <w:rPr>
        <w:rFonts w:ascii="Arial" w:hAnsi="Arial" w:hint="default"/>
        <w:b w:val="0"/>
        <w:i w:val="0"/>
        <w:sz w:val="20"/>
        <w:szCs w:val="2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0" w15:restartNumberingAfterBreak="0">
    <w:nsid w:val="48E54613"/>
    <w:multiLevelType w:val="hybridMultilevel"/>
    <w:tmpl w:val="61F2F4AC"/>
    <w:lvl w:ilvl="0" w:tplc="04090011">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1" w15:restartNumberingAfterBreak="0">
    <w:nsid w:val="4B3563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4BC641F7"/>
    <w:multiLevelType w:val="hybridMultilevel"/>
    <w:tmpl w:val="DE60B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D46BCD"/>
    <w:multiLevelType w:val="hybridMultilevel"/>
    <w:tmpl w:val="0602EF5C"/>
    <w:lvl w:ilvl="0" w:tplc="B28AE126">
      <w:start w:val="1"/>
      <w:numFmt w:val="bullet"/>
      <w:pStyle w:val="TableBullet2"/>
      <w:lvlText w:val=""/>
      <w:lvlJc w:val="left"/>
      <w:pPr>
        <w:tabs>
          <w:tab w:val="num" w:pos="792"/>
        </w:tabs>
        <w:ind w:left="792"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06156C0"/>
    <w:multiLevelType w:val="hybridMultilevel"/>
    <w:tmpl w:val="5A5618C6"/>
    <w:lvl w:ilvl="0" w:tplc="30BE6D02">
      <w:start w:val="1"/>
      <w:numFmt w:val="decimal"/>
      <w:pStyle w:val="ListNumber1"/>
      <w:lvlText w:val="%1."/>
      <w:lvlJc w:val="left"/>
      <w:pPr>
        <w:tabs>
          <w:tab w:val="num" w:pos="720"/>
        </w:tabs>
        <w:ind w:left="720" w:hanging="360"/>
      </w:pPr>
      <w:rPr>
        <w:rFonts w:ascii="Arial" w:hAnsi="Arial" w:hint="default"/>
        <w:b w:val="0"/>
        <w:bCs w:val="0"/>
        <w:i w:val="0"/>
        <w:iCs w:val="0"/>
        <w:caps w:val="0"/>
        <w:smallCaps w:val="0"/>
        <w:strike w:val="0"/>
        <w:dstrike w:val="0"/>
        <w:vanish w:val="0"/>
        <w:color w:val="000000"/>
        <w:spacing w:val="0"/>
        <w:kern w:val="0"/>
        <w:position w:val="0"/>
        <w:sz w:val="20"/>
        <w:szCs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57FD3FFA"/>
    <w:multiLevelType w:val="hybridMultilevel"/>
    <w:tmpl w:val="70864818"/>
    <w:lvl w:ilvl="0" w:tplc="B43AB16E">
      <w:start w:val="1"/>
      <w:numFmt w:val="decimal"/>
      <w:pStyle w:val="TableListNumber"/>
      <w:lvlText w:val="%1."/>
      <w:lvlJc w:val="left"/>
      <w:pPr>
        <w:tabs>
          <w:tab w:val="num" w:pos="504"/>
        </w:tabs>
        <w:ind w:left="504"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B71461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5C4179A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5DEA2CF3"/>
    <w:multiLevelType w:val="hybridMultilevel"/>
    <w:tmpl w:val="C12EBB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181CA2"/>
    <w:multiLevelType w:val="hybridMultilevel"/>
    <w:tmpl w:val="788E4B18"/>
    <w:lvl w:ilvl="0" w:tplc="3222AACA">
      <w:start w:val="1"/>
      <w:numFmt w:val="decimal"/>
      <w:lvlText w:val="%1."/>
      <w:lvlJc w:val="left"/>
      <w:pPr>
        <w:tabs>
          <w:tab w:val="num" w:pos="360"/>
        </w:tabs>
        <w:ind w:left="360" w:hanging="360"/>
      </w:pPr>
      <w:rPr>
        <w:rFonts w:ascii="Arial" w:hAnsi="Arial" w:hint="default"/>
        <w:b w:val="0"/>
        <w:bCs w:val="0"/>
        <w:i w:val="0"/>
        <w:iCs w:val="0"/>
        <w:caps w:val="0"/>
        <w:strike w:val="0"/>
        <w:dstrike w:val="0"/>
        <w:vanish w:val="0"/>
        <w:color w:val="000000"/>
        <w:spacing w:val="40"/>
        <w:kern w:val="0"/>
        <w:position w:val="0"/>
        <w:sz w:val="48"/>
        <w:szCs w:val="4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9C86E6B"/>
    <w:multiLevelType w:val="multilevel"/>
    <w:tmpl w:val="84DECA3C"/>
    <w:lvl w:ilvl="0">
      <w:start w:val="1"/>
      <w:numFmt w:val="decimal"/>
      <w:lvlText w:val="%1."/>
      <w:lvlJc w:val="left"/>
      <w:pPr>
        <w:tabs>
          <w:tab w:val="num" w:pos="360"/>
        </w:tabs>
        <w:ind w:left="360" w:hanging="360"/>
      </w:pPr>
      <w:rPr>
        <w:rFonts w:ascii="Arial" w:hAnsi="Arial" w:hint="default"/>
        <w:b w:val="0"/>
        <w:bCs w:val="0"/>
        <w:i w:val="0"/>
        <w:iCs w:val="0"/>
        <w:caps w:val="0"/>
        <w:strike w:val="0"/>
        <w:dstrike w:val="0"/>
        <w:vanish w:val="0"/>
        <w:color w:val="000000"/>
        <w:spacing w:val="20"/>
        <w:kern w:val="0"/>
        <w:position w:val="0"/>
        <w:sz w:val="28"/>
        <w:szCs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0"/>
        </w:tabs>
        <w:ind w:left="0" w:firstLine="0"/>
      </w:pPr>
      <w:rPr>
        <w:rFonts w:ascii="Arial Bold" w:hAnsi="Arial Bold" w:hint="default"/>
        <w:b/>
        <w:i w:val="0"/>
        <w:spacing w:val="20"/>
        <w:sz w:val="24"/>
        <w:szCs w:val="24"/>
      </w:rPr>
    </w:lvl>
    <w:lvl w:ilvl="2">
      <w:start w:val="1"/>
      <w:numFmt w:val="decimal"/>
      <w:lvlText w:val="%1.%2.%3"/>
      <w:lvlJc w:val="left"/>
      <w:pPr>
        <w:tabs>
          <w:tab w:val="num" w:pos="0"/>
        </w:tabs>
        <w:ind w:left="0" w:firstLine="0"/>
      </w:pPr>
      <w:rPr>
        <w:rFonts w:hint="default"/>
      </w:rPr>
    </w:lvl>
    <w:lvl w:ilvl="3">
      <w:start w:val="1"/>
      <w:numFmt w:val="decimal"/>
      <w:suff w:val="space"/>
      <w:lvlText w:val="%1.%2.%3.%4"/>
      <w:lvlJc w:val="left"/>
      <w:pPr>
        <w:ind w:left="2880" w:hanging="360"/>
      </w:pPr>
      <w:rPr>
        <w:rFonts w:hint="default"/>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1" w15:restartNumberingAfterBreak="0">
    <w:nsid w:val="6F1600B6"/>
    <w:multiLevelType w:val="hybridMultilevel"/>
    <w:tmpl w:val="316A3BCE"/>
    <w:lvl w:ilvl="0" w:tplc="AFEA54DE">
      <w:start w:val="1"/>
      <w:numFmt w:val="bullet"/>
      <w:pStyle w:val="ListBullet2"/>
      <w:lvlText w:val=""/>
      <w:lvlJc w:val="left"/>
      <w:pPr>
        <w:tabs>
          <w:tab w:val="num" w:pos="1080"/>
        </w:tabs>
        <w:ind w:left="1080" w:hanging="360"/>
      </w:pPr>
      <w:rPr>
        <w:rFonts w:ascii="Wingdings" w:hAnsi="Wingdings" w:hint="default"/>
        <w:sz w:val="16"/>
        <w:szCs w:val="16"/>
      </w:rPr>
    </w:lvl>
    <w:lvl w:ilvl="1" w:tplc="FFFFFFFF">
      <w:start w:val="1"/>
      <w:numFmt w:val="decimal"/>
      <w:lvlText w:val="%2."/>
      <w:lvlJc w:val="left"/>
      <w:pPr>
        <w:tabs>
          <w:tab w:val="num" w:pos="0"/>
        </w:tabs>
        <w:ind w:left="0" w:hanging="360"/>
      </w:pPr>
      <w:rPr>
        <w:rFonts w:hint="default"/>
      </w:rPr>
    </w:lvl>
    <w:lvl w:ilvl="2" w:tplc="FFFFFFFF">
      <w:start w:val="1"/>
      <w:numFmt w:val="bullet"/>
      <w:lvlText w:val=""/>
      <w:lvlJc w:val="left"/>
      <w:pPr>
        <w:tabs>
          <w:tab w:val="num" w:pos="720"/>
        </w:tabs>
        <w:ind w:left="720" w:hanging="360"/>
      </w:pPr>
      <w:rPr>
        <w:rFonts w:ascii="Wingdings" w:hAnsi="Wingdings" w:hint="default"/>
      </w:rPr>
    </w:lvl>
    <w:lvl w:ilvl="3" w:tplc="FFFFFFFF" w:tentative="1">
      <w:start w:val="1"/>
      <w:numFmt w:val="bullet"/>
      <w:lvlText w:val=""/>
      <w:lvlJc w:val="left"/>
      <w:pPr>
        <w:tabs>
          <w:tab w:val="num" w:pos="1440"/>
        </w:tabs>
        <w:ind w:left="1440" w:hanging="360"/>
      </w:pPr>
      <w:rPr>
        <w:rFonts w:ascii="Symbol" w:hAnsi="Symbol" w:hint="default"/>
      </w:rPr>
    </w:lvl>
    <w:lvl w:ilvl="4" w:tplc="FFFFFFFF" w:tentative="1">
      <w:start w:val="1"/>
      <w:numFmt w:val="bullet"/>
      <w:lvlText w:val="o"/>
      <w:lvlJc w:val="left"/>
      <w:pPr>
        <w:tabs>
          <w:tab w:val="num" w:pos="2160"/>
        </w:tabs>
        <w:ind w:left="2160" w:hanging="360"/>
      </w:pPr>
      <w:rPr>
        <w:rFonts w:ascii="Courier New" w:hAnsi="Courier New" w:cs="Courier New" w:hint="default"/>
      </w:rPr>
    </w:lvl>
    <w:lvl w:ilvl="5" w:tplc="FFFFFFFF" w:tentative="1">
      <w:start w:val="1"/>
      <w:numFmt w:val="bullet"/>
      <w:lvlText w:val=""/>
      <w:lvlJc w:val="left"/>
      <w:pPr>
        <w:tabs>
          <w:tab w:val="num" w:pos="2880"/>
        </w:tabs>
        <w:ind w:left="2880" w:hanging="360"/>
      </w:pPr>
      <w:rPr>
        <w:rFonts w:ascii="Wingdings" w:hAnsi="Wingdings" w:hint="default"/>
      </w:rPr>
    </w:lvl>
    <w:lvl w:ilvl="6" w:tplc="FFFFFFFF" w:tentative="1">
      <w:start w:val="1"/>
      <w:numFmt w:val="bullet"/>
      <w:lvlText w:val=""/>
      <w:lvlJc w:val="left"/>
      <w:pPr>
        <w:tabs>
          <w:tab w:val="num" w:pos="3600"/>
        </w:tabs>
        <w:ind w:left="3600" w:hanging="360"/>
      </w:pPr>
      <w:rPr>
        <w:rFonts w:ascii="Symbol" w:hAnsi="Symbol" w:hint="default"/>
      </w:rPr>
    </w:lvl>
    <w:lvl w:ilvl="7" w:tplc="FFFFFFFF" w:tentative="1">
      <w:start w:val="1"/>
      <w:numFmt w:val="bullet"/>
      <w:lvlText w:val="o"/>
      <w:lvlJc w:val="left"/>
      <w:pPr>
        <w:tabs>
          <w:tab w:val="num" w:pos="4320"/>
        </w:tabs>
        <w:ind w:left="4320" w:hanging="360"/>
      </w:pPr>
      <w:rPr>
        <w:rFonts w:ascii="Courier New" w:hAnsi="Courier New" w:cs="Courier New" w:hint="default"/>
      </w:rPr>
    </w:lvl>
    <w:lvl w:ilvl="8" w:tplc="FFFFFFFF" w:tentative="1">
      <w:start w:val="1"/>
      <w:numFmt w:val="bullet"/>
      <w:lvlText w:val=""/>
      <w:lvlJc w:val="left"/>
      <w:pPr>
        <w:tabs>
          <w:tab w:val="num" w:pos="5040"/>
        </w:tabs>
        <w:ind w:left="5040" w:hanging="360"/>
      </w:pPr>
      <w:rPr>
        <w:rFonts w:ascii="Wingdings" w:hAnsi="Wingdings" w:hint="default"/>
      </w:rPr>
    </w:lvl>
  </w:abstractNum>
  <w:abstractNum w:abstractNumId="22" w15:restartNumberingAfterBreak="0">
    <w:nsid w:val="724519D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360033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FB10424"/>
    <w:multiLevelType w:val="multilevel"/>
    <w:tmpl w:val="5680BCEE"/>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num w:numId="1">
    <w:abstractNumId w:val="2"/>
  </w:num>
  <w:num w:numId="2">
    <w:abstractNumId w:val="21"/>
  </w:num>
  <w:num w:numId="3">
    <w:abstractNumId w:val="14"/>
  </w:num>
  <w:num w:numId="4">
    <w:abstractNumId w:val="9"/>
  </w:num>
  <w:num w:numId="5">
    <w:abstractNumId w:val="5"/>
  </w:num>
  <w:num w:numId="6">
    <w:abstractNumId w:val="13"/>
  </w:num>
  <w:num w:numId="7">
    <w:abstractNumId w:val="24"/>
  </w:num>
  <w:num w:numId="8">
    <w:abstractNumId w:val="20"/>
  </w:num>
  <w:num w:numId="9">
    <w:abstractNumId w:val="15"/>
    <w:lvlOverride w:ilvl="0">
      <w:startOverride w:val="1"/>
    </w:lvlOverride>
  </w:num>
  <w:num w:numId="10">
    <w:abstractNumId w:val="15"/>
    <w:lvlOverride w:ilvl="0">
      <w:startOverride w:val="1"/>
    </w:lvlOverride>
  </w:num>
  <w:num w:numId="11">
    <w:abstractNumId w:val="15"/>
    <w:lvlOverride w:ilvl="0">
      <w:startOverride w:val="1"/>
    </w:lvlOverride>
  </w:num>
  <w:num w:numId="12">
    <w:abstractNumId w:val="15"/>
    <w:lvlOverride w:ilvl="0">
      <w:startOverride w:val="1"/>
    </w:lvlOverride>
  </w:num>
  <w:num w:numId="13">
    <w:abstractNumId w:val="15"/>
    <w:lvlOverride w:ilvl="0">
      <w:startOverride w:val="1"/>
    </w:lvlOverride>
  </w:num>
  <w:num w:numId="14">
    <w:abstractNumId w:val="15"/>
    <w:lvlOverride w:ilvl="0">
      <w:startOverride w:val="1"/>
    </w:lvlOverride>
  </w:num>
  <w:num w:numId="15">
    <w:abstractNumId w:val="15"/>
    <w:lvlOverride w:ilvl="0">
      <w:startOverride w:val="1"/>
    </w:lvlOverride>
  </w:num>
  <w:num w:numId="16">
    <w:abstractNumId w:val="15"/>
  </w:num>
  <w:num w:numId="17">
    <w:abstractNumId w:val="15"/>
    <w:lvlOverride w:ilvl="0">
      <w:startOverride w:val="1"/>
    </w:lvlOverride>
  </w:num>
  <w:num w:numId="18">
    <w:abstractNumId w:val="4"/>
  </w:num>
  <w:num w:numId="19">
    <w:abstractNumId w:val="20"/>
  </w:num>
  <w:num w:numId="20">
    <w:abstractNumId w:val="0"/>
  </w:num>
  <w:num w:numId="21">
    <w:abstractNumId w:val="20"/>
  </w:num>
  <w:num w:numId="22">
    <w:abstractNumId w:val="6"/>
  </w:num>
  <w:num w:numId="23">
    <w:abstractNumId w:val="20"/>
  </w:num>
  <w:num w:numId="24">
    <w:abstractNumId w:val="18"/>
  </w:num>
  <w:num w:numId="25">
    <w:abstractNumId w:val="7"/>
  </w:num>
  <w:num w:numId="26">
    <w:abstractNumId w:val="20"/>
  </w:num>
  <w:num w:numId="27">
    <w:abstractNumId w:val="3"/>
  </w:num>
  <w:num w:numId="28">
    <w:abstractNumId w:val="23"/>
  </w:num>
  <w:num w:numId="29">
    <w:abstractNumId w:val="17"/>
  </w:num>
  <w:num w:numId="30">
    <w:abstractNumId w:val="16"/>
  </w:num>
  <w:num w:numId="31">
    <w:abstractNumId w:val="22"/>
  </w:num>
  <w:num w:numId="32">
    <w:abstractNumId w:val="11"/>
  </w:num>
  <w:num w:numId="33">
    <w:abstractNumId w:val="19"/>
  </w:num>
  <w:num w:numId="34">
    <w:abstractNumId w:val="8"/>
  </w:num>
  <w:num w:numId="35">
    <w:abstractNumId w:val="1"/>
  </w:num>
  <w:num w:numId="36">
    <w:abstractNumId w:val="2"/>
  </w:num>
  <w:num w:numId="37">
    <w:abstractNumId w:val="2"/>
  </w:num>
  <w:num w:numId="38">
    <w:abstractNumId w:val="2"/>
  </w:num>
  <w:num w:numId="39">
    <w:abstractNumId w:val="12"/>
  </w:num>
  <w:num w:numId="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CA"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788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00E"/>
    <w:rsid w:val="00000B0D"/>
    <w:rsid w:val="00000EBC"/>
    <w:rsid w:val="00005995"/>
    <w:rsid w:val="00010148"/>
    <w:rsid w:val="00010C8F"/>
    <w:rsid w:val="000110AE"/>
    <w:rsid w:val="0001296A"/>
    <w:rsid w:val="0001348A"/>
    <w:rsid w:val="00013739"/>
    <w:rsid w:val="00013F23"/>
    <w:rsid w:val="000158A2"/>
    <w:rsid w:val="0001684C"/>
    <w:rsid w:val="000202D1"/>
    <w:rsid w:val="000208D2"/>
    <w:rsid w:val="0002492B"/>
    <w:rsid w:val="00027C2B"/>
    <w:rsid w:val="00031240"/>
    <w:rsid w:val="00031E92"/>
    <w:rsid w:val="00032FBA"/>
    <w:rsid w:val="000339C6"/>
    <w:rsid w:val="00033CB2"/>
    <w:rsid w:val="000500C6"/>
    <w:rsid w:val="00053E70"/>
    <w:rsid w:val="00063ADB"/>
    <w:rsid w:val="00064C94"/>
    <w:rsid w:val="00073468"/>
    <w:rsid w:val="000764F8"/>
    <w:rsid w:val="000770B1"/>
    <w:rsid w:val="00077E96"/>
    <w:rsid w:val="000817FF"/>
    <w:rsid w:val="0008785D"/>
    <w:rsid w:val="000902BF"/>
    <w:rsid w:val="000A76F8"/>
    <w:rsid w:val="000B3344"/>
    <w:rsid w:val="000B33DF"/>
    <w:rsid w:val="000B39CD"/>
    <w:rsid w:val="000B5FB5"/>
    <w:rsid w:val="000C6121"/>
    <w:rsid w:val="000D7E4B"/>
    <w:rsid w:val="000E14B2"/>
    <w:rsid w:val="000E4C72"/>
    <w:rsid w:val="000F1345"/>
    <w:rsid w:val="000F4223"/>
    <w:rsid w:val="00103875"/>
    <w:rsid w:val="00105FB1"/>
    <w:rsid w:val="00106167"/>
    <w:rsid w:val="00107FF7"/>
    <w:rsid w:val="001123BD"/>
    <w:rsid w:val="00112CFD"/>
    <w:rsid w:val="00116896"/>
    <w:rsid w:val="00117082"/>
    <w:rsid w:val="00122088"/>
    <w:rsid w:val="00132549"/>
    <w:rsid w:val="00133898"/>
    <w:rsid w:val="00140C8B"/>
    <w:rsid w:val="001415F7"/>
    <w:rsid w:val="0014474A"/>
    <w:rsid w:val="00144A38"/>
    <w:rsid w:val="00145BCE"/>
    <w:rsid w:val="001465A7"/>
    <w:rsid w:val="00153400"/>
    <w:rsid w:val="0015489F"/>
    <w:rsid w:val="00162CE1"/>
    <w:rsid w:val="00164FAA"/>
    <w:rsid w:val="001652CF"/>
    <w:rsid w:val="0016567C"/>
    <w:rsid w:val="0017703E"/>
    <w:rsid w:val="001809EF"/>
    <w:rsid w:val="001813CC"/>
    <w:rsid w:val="0018299B"/>
    <w:rsid w:val="00184D96"/>
    <w:rsid w:val="00185EA6"/>
    <w:rsid w:val="00193794"/>
    <w:rsid w:val="00193FCE"/>
    <w:rsid w:val="00194C8B"/>
    <w:rsid w:val="001A1605"/>
    <w:rsid w:val="001A1BCD"/>
    <w:rsid w:val="001A30F4"/>
    <w:rsid w:val="001A46D1"/>
    <w:rsid w:val="001A49D1"/>
    <w:rsid w:val="001A53D0"/>
    <w:rsid w:val="001B4056"/>
    <w:rsid w:val="001B5CEB"/>
    <w:rsid w:val="001B60AA"/>
    <w:rsid w:val="001B666C"/>
    <w:rsid w:val="001C0790"/>
    <w:rsid w:val="001C1379"/>
    <w:rsid w:val="001C1B55"/>
    <w:rsid w:val="001C5148"/>
    <w:rsid w:val="001C5466"/>
    <w:rsid w:val="001D142B"/>
    <w:rsid w:val="001D2722"/>
    <w:rsid w:val="001D418D"/>
    <w:rsid w:val="001D4FAA"/>
    <w:rsid w:val="001E4272"/>
    <w:rsid w:val="001E53CE"/>
    <w:rsid w:val="001F3E88"/>
    <w:rsid w:val="001F5BAE"/>
    <w:rsid w:val="001F5E3C"/>
    <w:rsid w:val="001F6727"/>
    <w:rsid w:val="00200641"/>
    <w:rsid w:val="0020241F"/>
    <w:rsid w:val="00210075"/>
    <w:rsid w:val="002110FA"/>
    <w:rsid w:val="00214DB8"/>
    <w:rsid w:val="0021605A"/>
    <w:rsid w:val="00216158"/>
    <w:rsid w:val="002163D3"/>
    <w:rsid w:val="0022268B"/>
    <w:rsid w:val="00223A3D"/>
    <w:rsid w:val="00223D96"/>
    <w:rsid w:val="00224760"/>
    <w:rsid w:val="002272FC"/>
    <w:rsid w:val="00227F70"/>
    <w:rsid w:val="00237CF8"/>
    <w:rsid w:val="00240ADE"/>
    <w:rsid w:val="00241C1B"/>
    <w:rsid w:val="0024428A"/>
    <w:rsid w:val="00244DAD"/>
    <w:rsid w:val="00246C2D"/>
    <w:rsid w:val="0025154D"/>
    <w:rsid w:val="00257AEF"/>
    <w:rsid w:val="00262A67"/>
    <w:rsid w:val="002712AF"/>
    <w:rsid w:val="00272728"/>
    <w:rsid w:val="002824EC"/>
    <w:rsid w:val="00286426"/>
    <w:rsid w:val="00292819"/>
    <w:rsid w:val="00293A26"/>
    <w:rsid w:val="002951DB"/>
    <w:rsid w:val="00295FDE"/>
    <w:rsid w:val="002977EB"/>
    <w:rsid w:val="002A02D5"/>
    <w:rsid w:val="002A02F0"/>
    <w:rsid w:val="002A1935"/>
    <w:rsid w:val="002A3709"/>
    <w:rsid w:val="002A4686"/>
    <w:rsid w:val="002A5DE5"/>
    <w:rsid w:val="002A765C"/>
    <w:rsid w:val="002A781A"/>
    <w:rsid w:val="002B45A4"/>
    <w:rsid w:val="002B7B41"/>
    <w:rsid w:val="002B7BE2"/>
    <w:rsid w:val="002C0D4C"/>
    <w:rsid w:val="002C1DE2"/>
    <w:rsid w:val="002C3A73"/>
    <w:rsid w:val="002C4FB3"/>
    <w:rsid w:val="002D400E"/>
    <w:rsid w:val="002E4EFD"/>
    <w:rsid w:val="002F1501"/>
    <w:rsid w:val="002F174D"/>
    <w:rsid w:val="002F7690"/>
    <w:rsid w:val="002F7DDB"/>
    <w:rsid w:val="003079D8"/>
    <w:rsid w:val="0031248C"/>
    <w:rsid w:val="00313402"/>
    <w:rsid w:val="003153D2"/>
    <w:rsid w:val="00317C14"/>
    <w:rsid w:val="00330E86"/>
    <w:rsid w:val="00351612"/>
    <w:rsid w:val="00351913"/>
    <w:rsid w:val="00352854"/>
    <w:rsid w:val="00353F73"/>
    <w:rsid w:val="00356DF8"/>
    <w:rsid w:val="003576F6"/>
    <w:rsid w:val="00357C1B"/>
    <w:rsid w:val="003607A9"/>
    <w:rsid w:val="00360C66"/>
    <w:rsid w:val="00362131"/>
    <w:rsid w:val="00371049"/>
    <w:rsid w:val="00377133"/>
    <w:rsid w:val="00385903"/>
    <w:rsid w:val="003877C8"/>
    <w:rsid w:val="003940D0"/>
    <w:rsid w:val="003946E8"/>
    <w:rsid w:val="00394DDA"/>
    <w:rsid w:val="00394E17"/>
    <w:rsid w:val="003A1E52"/>
    <w:rsid w:val="003A20B2"/>
    <w:rsid w:val="003A652A"/>
    <w:rsid w:val="003A7B8A"/>
    <w:rsid w:val="003B4F70"/>
    <w:rsid w:val="003B6364"/>
    <w:rsid w:val="003B7DCB"/>
    <w:rsid w:val="003C7BC7"/>
    <w:rsid w:val="003D1059"/>
    <w:rsid w:val="003D25EC"/>
    <w:rsid w:val="003D3704"/>
    <w:rsid w:val="003D37FB"/>
    <w:rsid w:val="003D384A"/>
    <w:rsid w:val="003D39C2"/>
    <w:rsid w:val="003D7A28"/>
    <w:rsid w:val="003E0168"/>
    <w:rsid w:val="003E081A"/>
    <w:rsid w:val="003E1B81"/>
    <w:rsid w:val="003E5669"/>
    <w:rsid w:val="00400ADD"/>
    <w:rsid w:val="00400F87"/>
    <w:rsid w:val="00404F4B"/>
    <w:rsid w:val="00413A34"/>
    <w:rsid w:val="00413DCA"/>
    <w:rsid w:val="00413F2D"/>
    <w:rsid w:val="00416529"/>
    <w:rsid w:val="00416B0E"/>
    <w:rsid w:val="004251F7"/>
    <w:rsid w:val="00425849"/>
    <w:rsid w:val="004334E3"/>
    <w:rsid w:val="004350E9"/>
    <w:rsid w:val="00435D26"/>
    <w:rsid w:val="004400CE"/>
    <w:rsid w:val="00445CB8"/>
    <w:rsid w:val="00445EC4"/>
    <w:rsid w:val="00446CBE"/>
    <w:rsid w:val="00446FAB"/>
    <w:rsid w:val="00451468"/>
    <w:rsid w:val="00453B1E"/>
    <w:rsid w:val="004576AA"/>
    <w:rsid w:val="00457DB7"/>
    <w:rsid w:val="00460B55"/>
    <w:rsid w:val="00464F39"/>
    <w:rsid w:val="004662B0"/>
    <w:rsid w:val="00467598"/>
    <w:rsid w:val="0046785A"/>
    <w:rsid w:val="004714AF"/>
    <w:rsid w:val="00471CE1"/>
    <w:rsid w:val="00473FB2"/>
    <w:rsid w:val="00474B14"/>
    <w:rsid w:val="00475B71"/>
    <w:rsid w:val="00476D9E"/>
    <w:rsid w:val="0048278F"/>
    <w:rsid w:val="00483D82"/>
    <w:rsid w:val="00486B11"/>
    <w:rsid w:val="00490308"/>
    <w:rsid w:val="00490E2C"/>
    <w:rsid w:val="0049119C"/>
    <w:rsid w:val="004929E7"/>
    <w:rsid w:val="00492E19"/>
    <w:rsid w:val="00495013"/>
    <w:rsid w:val="004956BA"/>
    <w:rsid w:val="00496B75"/>
    <w:rsid w:val="004A001A"/>
    <w:rsid w:val="004A15F6"/>
    <w:rsid w:val="004B0326"/>
    <w:rsid w:val="004B4160"/>
    <w:rsid w:val="004B4DDE"/>
    <w:rsid w:val="004B527D"/>
    <w:rsid w:val="004B54B5"/>
    <w:rsid w:val="004B77C1"/>
    <w:rsid w:val="004C0FAB"/>
    <w:rsid w:val="004D3FCE"/>
    <w:rsid w:val="004E2CC8"/>
    <w:rsid w:val="004E4173"/>
    <w:rsid w:val="004F171D"/>
    <w:rsid w:val="004F2C5F"/>
    <w:rsid w:val="004F5EF2"/>
    <w:rsid w:val="004F6539"/>
    <w:rsid w:val="004F764B"/>
    <w:rsid w:val="004F7E43"/>
    <w:rsid w:val="00500FE5"/>
    <w:rsid w:val="0050315B"/>
    <w:rsid w:val="005036B6"/>
    <w:rsid w:val="005066BE"/>
    <w:rsid w:val="00507615"/>
    <w:rsid w:val="005077E1"/>
    <w:rsid w:val="00507F6A"/>
    <w:rsid w:val="00513C48"/>
    <w:rsid w:val="00526BD9"/>
    <w:rsid w:val="005307D7"/>
    <w:rsid w:val="00530F12"/>
    <w:rsid w:val="0053119B"/>
    <w:rsid w:val="005379C4"/>
    <w:rsid w:val="00537DC5"/>
    <w:rsid w:val="00541A28"/>
    <w:rsid w:val="00541B00"/>
    <w:rsid w:val="00546B80"/>
    <w:rsid w:val="00547836"/>
    <w:rsid w:val="0055048A"/>
    <w:rsid w:val="00555505"/>
    <w:rsid w:val="00561A4C"/>
    <w:rsid w:val="00562E27"/>
    <w:rsid w:val="0056682B"/>
    <w:rsid w:val="00570CB8"/>
    <w:rsid w:val="005815B1"/>
    <w:rsid w:val="00581FA3"/>
    <w:rsid w:val="00582686"/>
    <w:rsid w:val="00587C87"/>
    <w:rsid w:val="00591572"/>
    <w:rsid w:val="0059162A"/>
    <w:rsid w:val="00593686"/>
    <w:rsid w:val="005A1721"/>
    <w:rsid w:val="005A446C"/>
    <w:rsid w:val="005A4A2D"/>
    <w:rsid w:val="005A4EA9"/>
    <w:rsid w:val="005B17AA"/>
    <w:rsid w:val="005B1FD7"/>
    <w:rsid w:val="005B23BC"/>
    <w:rsid w:val="005C0189"/>
    <w:rsid w:val="005C44C5"/>
    <w:rsid w:val="005D3350"/>
    <w:rsid w:val="005D35EB"/>
    <w:rsid w:val="005E13AB"/>
    <w:rsid w:val="005F17DE"/>
    <w:rsid w:val="005F1E5A"/>
    <w:rsid w:val="005F2F3D"/>
    <w:rsid w:val="005F4384"/>
    <w:rsid w:val="005F51B1"/>
    <w:rsid w:val="006013B5"/>
    <w:rsid w:val="0060693D"/>
    <w:rsid w:val="006069FD"/>
    <w:rsid w:val="006070BD"/>
    <w:rsid w:val="006079ED"/>
    <w:rsid w:val="00607D53"/>
    <w:rsid w:val="006131BA"/>
    <w:rsid w:val="00613406"/>
    <w:rsid w:val="00615CF2"/>
    <w:rsid w:val="006214B7"/>
    <w:rsid w:val="00622E8B"/>
    <w:rsid w:val="006231B0"/>
    <w:rsid w:val="00625BB2"/>
    <w:rsid w:val="00625F3C"/>
    <w:rsid w:val="006276FD"/>
    <w:rsid w:val="0063078A"/>
    <w:rsid w:val="00631CDB"/>
    <w:rsid w:val="00632A9F"/>
    <w:rsid w:val="00632F11"/>
    <w:rsid w:val="00633DD0"/>
    <w:rsid w:val="00644DDD"/>
    <w:rsid w:val="00645A36"/>
    <w:rsid w:val="00646C76"/>
    <w:rsid w:val="006502F5"/>
    <w:rsid w:val="00652251"/>
    <w:rsid w:val="006522EA"/>
    <w:rsid w:val="00653D77"/>
    <w:rsid w:val="00657DFE"/>
    <w:rsid w:val="0066217E"/>
    <w:rsid w:val="00662682"/>
    <w:rsid w:val="00666284"/>
    <w:rsid w:val="00672987"/>
    <w:rsid w:val="006734C1"/>
    <w:rsid w:val="00687BEB"/>
    <w:rsid w:val="006955E1"/>
    <w:rsid w:val="006A1577"/>
    <w:rsid w:val="006A3685"/>
    <w:rsid w:val="006A541A"/>
    <w:rsid w:val="006A5EA6"/>
    <w:rsid w:val="006A72B7"/>
    <w:rsid w:val="006A7BA2"/>
    <w:rsid w:val="006A7CAA"/>
    <w:rsid w:val="006A7ECA"/>
    <w:rsid w:val="006B08EC"/>
    <w:rsid w:val="006B1143"/>
    <w:rsid w:val="006B5D29"/>
    <w:rsid w:val="006B7E20"/>
    <w:rsid w:val="006C00D6"/>
    <w:rsid w:val="006C0722"/>
    <w:rsid w:val="006C541C"/>
    <w:rsid w:val="006D28C9"/>
    <w:rsid w:val="006D4C55"/>
    <w:rsid w:val="006E0801"/>
    <w:rsid w:val="006E1C8B"/>
    <w:rsid w:val="006E68FD"/>
    <w:rsid w:val="006E6971"/>
    <w:rsid w:val="006E7FA8"/>
    <w:rsid w:val="006F1884"/>
    <w:rsid w:val="006F3E8C"/>
    <w:rsid w:val="006F682D"/>
    <w:rsid w:val="006F7312"/>
    <w:rsid w:val="0070066A"/>
    <w:rsid w:val="007021CD"/>
    <w:rsid w:val="007038F3"/>
    <w:rsid w:val="00705D29"/>
    <w:rsid w:val="00711CA1"/>
    <w:rsid w:val="007162FD"/>
    <w:rsid w:val="00721F95"/>
    <w:rsid w:val="0072333A"/>
    <w:rsid w:val="007237E2"/>
    <w:rsid w:val="00727845"/>
    <w:rsid w:val="00730F50"/>
    <w:rsid w:val="007327EE"/>
    <w:rsid w:val="00732B56"/>
    <w:rsid w:val="007334AA"/>
    <w:rsid w:val="007351D7"/>
    <w:rsid w:val="00736D86"/>
    <w:rsid w:val="007377F8"/>
    <w:rsid w:val="00743280"/>
    <w:rsid w:val="007502EB"/>
    <w:rsid w:val="00756EA8"/>
    <w:rsid w:val="00757469"/>
    <w:rsid w:val="00763BAE"/>
    <w:rsid w:val="00767B0E"/>
    <w:rsid w:val="00777CD5"/>
    <w:rsid w:val="00781E70"/>
    <w:rsid w:val="00783229"/>
    <w:rsid w:val="007837E2"/>
    <w:rsid w:val="00786A25"/>
    <w:rsid w:val="00791397"/>
    <w:rsid w:val="0079246C"/>
    <w:rsid w:val="00793297"/>
    <w:rsid w:val="007A27A4"/>
    <w:rsid w:val="007A6EA2"/>
    <w:rsid w:val="007A7D99"/>
    <w:rsid w:val="007B3F07"/>
    <w:rsid w:val="007B4BC8"/>
    <w:rsid w:val="007C2FB5"/>
    <w:rsid w:val="007C37AB"/>
    <w:rsid w:val="007C3997"/>
    <w:rsid w:val="007D2264"/>
    <w:rsid w:val="007D3718"/>
    <w:rsid w:val="007D527B"/>
    <w:rsid w:val="007D5585"/>
    <w:rsid w:val="007E0EBA"/>
    <w:rsid w:val="007E20D8"/>
    <w:rsid w:val="007E5806"/>
    <w:rsid w:val="007F267E"/>
    <w:rsid w:val="007F4294"/>
    <w:rsid w:val="00801768"/>
    <w:rsid w:val="00802181"/>
    <w:rsid w:val="00806C78"/>
    <w:rsid w:val="0081053E"/>
    <w:rsid w:val="0081436A"/>
    <w:rsid w:val="008254F2"/>
    <w:rsid w:val="00830298"/>
    <w:rsid w:val="00831EAC"/>
    <w:rsid w:val="00836C52"/>
    <w:rsid w:val="00851E66"/>
    <w:rsid w:val="00852135"/>
    <w:rsid w:val="00860287"/>
    <w:rsid w:val="00860F4D"/>
    <w:rsid w:val="00861671"/>
    <w:rsid w:val="00862BCB"/>
    <w:rsid w:val="00862C79"/>
    <w:rsid w:val="00863A10"/>
    <w:rsid w:val="00865E39"/>
    <w:rsid w:val="008666AC"/>
    <w:rsid w:val="00870F9D"/>
    <w:rsid w:val="008720C0"/>
    <w:rsid w:val="008750E0"/>
    <w:rsid w:val="00877995"/>
    <w:rsid w:val="00880E27"/>
    <w:rsid w:val="00882491"/>
    <w:rsid w:val="008914CB"/>
    <w:rsid w:val="008920F4"/>
    <w:rsid w:val="00892365"/>
    <w:rsid w:val="008970A0"/>
    <w:rsid w:val="008A68B0"/>
    <w:rsid w:val="008B16CE"/>
    <w:rsid w:val="008B221B"/>
    <w:rsid w:val="008B231B"/>
    <w:rsid w:val="008B6B9C"/>
    <w:rsid w:val="008B7B3A"/>
    <w:rsid w:val="008C1125"/>
    <w:rsid w:val="008C24E0"/>
    <w:rsid w:val="008C5DF6"/>
    <w:rsid w:val="008C6E00"/>
    <w:rsid w:val="008D3307"/>
    <w:rsid w:val="008D3A7F"/>
    <w:rsid w:val="008D5B91"/>
    <w:rsid w:val="008E088D"/>
    <w:rsid w:val="008E0A27"/>
    <w:rsid w:val="008F06F8"/>
    <w:rsid w:val="008F2DF3"/>
    <w:rsid w:val="008F2E62"/>
    <w:rsid w:val="008F32C7"/>
    <w:rsid w:val="008F490C"/>
    <w:rsid w:val="008F6F71"/>
    <w:rsid w:val="008F7F1C"/>
    <w:rsid w:val="00900C05"/>
    <w:rsid w:val="00902EBD"/>
    <w:rsid w:val="009050E4"/>
    <w:rsid w:val="00906594"/>
    <w:rsid w:val="00911317"/>
    <w:rsid w:val="009120FE"/>
    <w:rsid w:val="00915E8C"/>
    <w:rsid w:val="0092118C"/>
    <w:rsid w:val="00921E68"/>
    <w:rsid w:val="009226A4"/>
    <w:rsid w:val="00923694"/>
    <w:rsid w:val="00924A1E"/>
    <w:rsid w:val="0092611B"/>
    <w:rsid w:val="00926A15"/>
    <w:rsid w:val="00927EFA"/>
    <w:rsid w:val="009322C8"/>
    <w:rsid w:val="009347FD"/>
    <w:rsid w:val="00935B03"/>
    <w:rsid w:val="0093654C"/>
    <w:rsid w:val="00943257"/>
    <w:rsid w:val="00944312"/>
    <w:rsid w:val="0094547A"/>
    <w:rsid w:val="00952F2D"/>
    <w:rsid w:val="00956E20"/>
    <w:rsid w:val="00967C78"/>
    <w:rsid w:val="00970138"/>
    <w:rsid w:val="00973833"/>
    <w:rsid w:val="0097609D"/>
    <w:rsid w:val="0098235E"/>
    <w:rsid w:val="0098294E"/>
    <w:rsid w:val="00983D25"/>
    <w:rsid w:val="00993B24"/>
    <w:rsid w:val="00994E3B"/>
    <w:rsid w:val="009955B6"/>
    <w:rsid w:val="009A0FFB"/>
    <w:rsid w:val="009A4747"/>
    <w:rsid w:val="009B4856"/>
    <w:rsid w:val="009B6CF3"/>
    <w:rsid w:val="009C166E"/>
    <w:rsid w:val="009C3B5C"/>
    <w:rsid w:val="009C477C"/>
    <w:rsid w:val="009C62D7"/>
    <w:rsid w:val="009D080F"/>
    <w:rsid w:val="009D4AC1"/>
    <w:rsid w:val="009E2D12"/>
    <w:rsid w:val="009E3234"/>
    <w:rsid w:val="009E689E"/>
    <w:rsid w:val="009E6AF0"/>
    <w:rsid w:val="009F3812"/>
    <w:rsid w:val="00A03F3C"/>
    <w:rsid w:val="00A04276"/>
    <w:rsid w:val="00A05DE9"/>
    <w:rsid w:val="00A10ABB"/>
    <w:rsid w:val="00A124F3"/>
    <w:rsid w:val="00A14B30"/>
    <w:rsid w:val="00A152A0"/>
    <w:rsid w:val="00A24BE8"/>
    <w:rsid w:val="00A30944"/>
    <w:rsid w:val="00A32488"/>
    <w:rsid w:val="00A328F2"/>
    <w:rsid w:val="00A413EA"/>
    <w:rsid w:val="00A4198D"/>
    <w:rsid w:val="00A450C4"/>
    <w:rsid w:val="00A55082"/>
    <w:rsid w:val="00A5635A"/>
    <w:rsid w:val="00A602DE"/>
    <w:rsid w:val="00A60B4F"/>
    <w:rsid w:val="00A619E0"/>
    <w:rsid w:val="00A61BD3"/>
    <w:rsid w:val="00A655AE"/>
    <w:rsid w:val="00A661BE"/>
    <w:rsid w:val="00A66A8B"/>
    <w:rsid w:val="00A71BDC"/>
    <w:rsid w:val="00A838FD"/>
    <w:rsid w:val="00A87B02"/>
    <w:rsid w:val="00A87BDD"/>
    <w:rsid w:val="00A948D3"/>
    <w:rsid w:val="00A958D9"/>
    <w:rsid w:val="00AA561A"/>
    <w:rsid w:val="00AA6842"/>
    <w:rsid w:val="00AB306C"/>
    <w:rsid w:val="00AB4FF0"/>
    <w:rsid w:val="00AC59A1"/>
    <w:rsid w:val="00AD4A2F"/>
    <w:rsid w:val="00AE1192"/>
    <w:rsid w:val="00AE2868"/>
    <w:rsid w:val="00AF09DD"/>
    <w:rsid w:val="00AF15DC"/>
    <w:rsid w:val="00AF29FE"/>
    <w:rsid w:val="00AF36C0"/>
    <w:rsid w:val="00AF5257"/>
    <w:rsid w:val="00AF6CB7"/>
    <w:rsid w:val="00B07E68"/>
    <w:rsid w:val="00B14378"/>
    <w:rsid w:val="00B17DBB"/>
    <w:rsid w:val="00B2171B"/>
    <w:rsid w:val="00B23CEF"/>
    <w:rsid w:val="00B2644C"/>
    <w:rsid w:val="00B26FEB"/>
    <w:rsid w:val="00B34FF3"/>
    <w:rsid w:val="00B47461"/>
    <w:rsid w:val="00B551A0"/>
    <w:rsid w:val="00B57477"/>
    <w:rsid w:val="00B57764"/>
    <w:rsid w:val="00B631C9"/>
    <w:rsid w:val="00B63E33"/>
    <w:rsid w:val="00B66AF6"/>
    <w:rsid w:val="00B67D75"/>
    <w:rsid w:val="00B71DEC"/>
    <w:rsid w:val="00B747B0"/>
    <w:rsid w:val="00B7592B"/>
    <w:rsid w:val="00B7660D"/>
    <w:rsid w:val="00B771BE"/>
    <w:rsid w:val="00B84A64"/>
    <w:rsid w:val="00B87A00"/>
    <w:rsid w:val="00B90523"/>
    <w:rsid w:val="00B92784"/>
    <w:rsid w:val="00B95C83"/>
    <w:rsid w:val="00B96D21"/>
    <w:rsid w:val="00BA5FFD"/>
    <w:rsid w:val="00BA7C67"/>
    <w:rsid w:val="00BB09E2"/>
    <w:rsid w:val="00BB1164"/>
    <w:rsid w:val="00BB166D"/>
    <w:rsid w:val="00BB51FA"/>
    <w:rsid w:val="00BC0141"/>
    <w:rsid w:val="00BC701D"/>
    <w:rsid w:val="00BD087A"/>
    <w:rsid w:val="00BD27C3"/>
    <w:rsid w:val="00BE7B0F"/>
    <w:rsid w:val="00BE7EC0"/>
    <w:rsid w:val="00BF3082"/>
    <w:rsid w:val="00C02311"/>
    <w:rsid w:val="00C03764"/>
    <w:rsid w:val="00C048AA"/>
    <w:rsid w:val="00C067E8"/>
    <w:rsid w:val="00C06EAE"/>
    <w:rsid w:val="00C16D59"/>
    <w:rsid w:val="00C22F84"/>
    <w:rsid w:val="00C23A32"/>
    <w:rsid w:val="00C2734F"/>
    <w:rsid w:val="00C27F23"/>
    <w:rsid w:val="00C3579A"/>
    <w:rsid w:val="00C36CCC"/>
    <w:rsid w:val="00C36D32"/>
    <w:rsid w:val="00C37B3B"/>
    <w:rsid w:val="00C40C64"/>
    <w:rsid w:val="00C430B1"/>
    <w:rsid w:val="00C45079"/>
    <w:rsid w:val="00C45782"/>
    <w:rsid w:val="00C4729C"/>
    <w:rsid w:val="00C475AE"/>
    <w:rsid w:val="00C57143"/>
    <w:rsid w:val="00C61663"/>
    <w:rsid w:val="00C61FC3"/>
    <w:rsid w:val="00C64118"/>
    <w:rsid w:val="00C641D3"/>
    <w:rsid w:val="00C65C00"/>
    <w:rsid w:val="00C66FEA"/>
    <w:rsid w:val="00C70401"/>
    <w:rsid w:val="00C70C97"/>
    <w:rsid w:val="00C70DFA"/>
    <w:rsid w:val="00C817EE"/>
    <w:rsid w:val="00C909C7"/>
    <w:rsid w:val="00C9399E"/>
    <w:rsid w:val="00C9410D"/>
    <w:rsid w:val="00C94720"/>
    <w:rsid w:val="00CA5B5B"/>
    <w:rsid w:val="00CB2F52"/>
    <w:rsid w:val="00CB7154"/>
    <w:rsid w:val="00CC0971"/>
    <w:rsid w:val="00CC2C0F"/>
    <w:rsid w:val="00CC662F"/>
    <w:rsid w:val="00CD0DC3"/>
    <w:rsid w:val="00CD3BC9"/>
    <w:rsid w:val="00CD683F"/>
    <w:rsid w:val="00CE07D3"/>
    <w:rsid w:val="00CE2146"/>
    <w:rsid w:val="00CE6FE5"/>
    <w:rsid w:val="00CE75A4"/>
    <w:rsid w:val="00CF3076"/>
    <w:rsid w:val="00CF62B6"/>
    <w:rsid w:val="00D02AA5"/>
    <w:rsid w:val="00D047A8"/>
    <w:rsid w:val="00D20519"/>
    <w:rsid w:val="00D213E6"/>
    <w:rsid w:val="00D22C61"/>
    <w:rsid w:val="00D31FFB"/>
    <w:rsid w:val="00D33F84"/>
    <w:rsid w:val="00D34B2D"/>
    <w:rsid w:val="00D365DB"/>
    <w:rsid w:val="00D3669F"/>
    <w:rsid w:val="00D43D2A"/>
    <w:rsid w:val="00D561FF"/>
    <w:rsid w:val="00D56D6C"/>
    <w:rsid w:val="00D61062"/>
    <w:rsid w:val="00D625FB"/>
    <w:rsid w:val="00D65882"/>
    <w:rsid w:val="00D71449"/>
    <w:rsid w:val="00D73F24"/>
    <w:rsid w:val="00D775D0"/>
    <w:rsid w:val="00D779A0"/>
    <w:rsid w:val="00D77BBE"/>
    <w:rsid w:val="00D802CE"/>
    <w:rsid w:val="00D841B6"/>
    <w:rsid w:val="00D861B6"/>
    <w:rsid w:val="00DA02AB"/>
    <w:rsid w:val="00DA12B3"/>
    <w:rsid w:val="00DA2AAE"/>
    <w:rsid w:val="00DA57A5"/>
    <w:rsid w:val="00DB1E6A"/>
    <w:rsid w:val="00DB25B7"/>
    <w:rsid w:val="00DB47F2"/>
    <w:rsid w:val="00DC0BCB"/>
    <w:rsid w:val="00DC2EE5"/>
    <w:rsid w:val="00DC3A1F"/>
    <w:rsid w:val="00DC504D"/>
    <w:rsid w:val="00DC6954"/>
    <w:rsid w:val="00DD0C4A"/>
    <w:rsid w:val="00DD2F73"/>
    <w:rsid w:val="00DD7086"/>
    <w:rsid w:val="00DE0B02"/>
    <w:rsid w:val="00DE1045"/>
    <w:rsid w:val="00DE2B4D"/>
    <w:rsid w:val="00DE31B4"/>
    <w:rsid w:val="00DE4D83"/>
    <w:rsid w:val="00DF1C13"/>
    <w:rsid w:val="00DF22C3"/>
    <w:rsid w:val="00DF5835"/>
    <w:rsid w:val="00E02EB0"/>
    <w:rsid w:val="00E116D7"/>
    <w:rsid w:val="00E17038"/>
    <w:rsid w:val="00E202FB"/>
    <w:rsid w:val="00E2183D"/>
    <w:rsid w:val="00E2342E"/>
    <w:rsid w:val="00E26914"/>
    <w:rsid w:val="00E27B19"/>
    <w:rsid w:val="00E305DE"/>
    <w:rsid w:val="00E31985"/>
    <w:rsid w:val="00E34713"/>
    <w:rsid w:val="00E34EBC"/>
    <w:rsid w:val="00E44209"/>
    <w:rsid w:val="00E5350D"/>
    <w:rsid w:val="00E5626C"/>
    <w:rsid w:val="00E56DCC"/>
    <w:rsid w:val="00E60C57"/>
    <w:rsid w:val="00E61A90"/>
    <w:rsid w:val="00E65A50"/>
    <w:rsid w:val="00E724EF"/>
    <w:rsid w:val="00E803DD"/>
    <w:rsid w:val="00E80997"/>
    <w:rsid w:val="00E839A0"/>
    <w:rsid w:val="00E91D10"/>
    <w:rsid w:val="00E9372E"/>
    <w:rsid w:val="00E938B0"/>
    <w:rsid w:val="00E94379"/>
    <w:rsid w:val="00E94C37"/>
    <w:rsid w:val="00EA1703"/>
    <w:rsid w:val="00EA3D67"/>
    <w:rsid w:val="00EA5A52"/>
    <w:rsid w:val="00EA612C"/>
    <w:rsid w:val="00EA6C8C"/>
    <w:rsid w:val="00EA6D38"/>
    <w:rsid w:val="00EA70CC"/>
    <w:rsid w:val="00EB1D2B"/>
    <w:rsid w:val="00EB279A"/>
    <w:rsid w:val="00EC0665"/>
    <w:rsid w:val="00EC1FBB"/>
    <w:rsid w:val="00ED4602"/>
    <w:rsid w:val="00ED4775"/>
    <w:rsid w:val="00ED5B76"/>
    <w:rsid w:val="00EE086B"/>
    <w:rsid w:val="00EE2366"/>
    <w:rsid w:val="00EE44BE"/>
    <w:rsid w:val="00EE735F"/>
    <w:rsid w:val="00EE76E7"/>
    <w:rsid w:val="00EF0C71"/>
    <w:rsid w:val="00F015CD"/>
    <w:rsid w:val="00F0249F"/>
    <w:rsid w:val="00F0339B"/>
    <w:rsid w:val="00F04A47"/>
    <w:rsid w:val="00F12249"/>
    <w:rsid w:val="00F1352D"/>
    <w:rsid w:val="00F1394E"/>
    <w:rsid w:val="00F13F57"/>
    <w:rsid w:val="00F1534D"/>
    <w:rsid w:val="00F15C60"/>
    <w:rsid w:val="00F1724C"/>
    <w:rsid w:val="00F21552"/>
    <w:rsid w:val="00F23058"/>
    <w:rsid w:val="00F257E0"/>
    <w:rsid w:val="00F301FF"/>
    <w:rsid w:val="00F36571"/>
    <w:rsid w:val="00F37F53"/>
    <w:rsid w:val="00F42C5C"/>
    <w:rsid w:val="00F43F51"/>
    <w:rsid w:val="00F46AE5"/>
    <w:rsid w:val="00F50181"/>
    <w:rsid w:val="00F52CC3"/>
    <w:rsid w:val="00F5343C"/>
    <w:rsid w:val="00F5526D"/>
    <w:rsid w:val="00F60078"/>
    <w:rsid w:val="00F607CB"/>
    <w:rsid w:val="00F618D4"/>
    <w:rsid w:val="00F62EE5"/>
    <w:rsid w:val="00F63DED"/>
    <w:rsid w:val="00F66A88"/>
    <w:rsid w:val="00F70C92"/>
    <w:rsid w:val="00F71AFD"/>
    <w:rsid w:val="00F732C6"/>
    <w:rsid w:val="00F73C4E"/>
    <w:rsid w:val="00F742EC"/>
    <w:rsid w:val="00F74F54"/>
    <w:rsid w:val="00F75ACF"/>
    <w:rsid w:val="00F806BA"/>
    <w:rsid w:val="00F823F7"/>
    <w:rsid w:val="00F853EA"/>
    <w:rsid w:val="00F905ED"/>
    <w:rsid w:val="00F944BA"/>
    <w:rsid w:val="00FA1AF0"/>
    <w:rsid w:val="00FA20B1"/>
    <w:rsid w:val="00FA39FC"/>
    <w:rsid w:val="00FA57AF"/>
    <w:rsid w:val="00FB18C5"/>
    <w:rsid w:val="00FB1A0D"/>
    <w:rsid w:val="00FB6B12"/>
    <w:rsid w:val="00FC0015"/>
    <w:rsid w:val="00FC11E8"/>
    <w:rsid w:val="00FC184B"/>
    <w:rsid w:val="00FC7CD3"/>
    <w:rsid w:val="00FD484F"/>
    <w:rsid w:val="00FD6644"/>
    <w:rsid w:val="00FD6A89"/>
    <w:rsid w:val="00FE0025"/>
    <w:rsid w:val="00FF3EE1"/>
    <w:rsid w:val="00FF47BA"/>
    <w:rsid w:val="00FF7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8849"/>
    <o:shapelayout v:ext="edit">
      <o:idmap v:ext="edit" data="1"/>
    </o:shapelayout>
  </w:shapeDefaults>
  <w:decimalSymbol w:val="."/>
  <w:listSeparator w:val=","/>
  <w14:docId w14:val="48B3A308"/>
  <w15:chartTrackingRefBased/>
  <w15:docId w15:val="{E5EA66D3-500D-4B89-A33C-2EFFE0CF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4C8B"/>
    <w:pPr>
      <w:spacing w:line="276" w:lineRule="auto"/>
    </w:pPr>
    <w:rPr>
      <w:rFonts w:ascii="Arial" w:hAnsi="Arial"/>
    </w:rPr>
  </w:style>
  <w:style w:type="paragraph" w:styleId="Heading1">
    <w:name w:val="heading 1"/>
    <w:next w:val="BodyText"/>
    <w:qFormat/>
    <w:rsid w:val="00D65882"/>
    <w:pPr>
      <w:keepNext/>
      <w:shd w:val="clear" w:color="auto" w:fill="F3F3F3"/>
      <w:spacing w:before="240" w:after="120"/>
      <w:outlineLvl w:val="0"/>
    </w:pPr>
    <w:rPr>
      <w:rFonts w:ascii="Arial" w:hAnsi="Arial" w:cs="Arial"/>
      <w:bCs/>
      <w:spacing w:val="20"/>
      <w:kern w:val="32"/>
      <w:sz w:val="32"/>
      <w:szCs w:val="32"/>
    </w:rPr>
  </w:style>
  <w:style w:type="paragraph" w:styleId="Heading2">
    <w:name w:val="heading 2"/>
    <w:next w:val="BodyText"/>
    <w:link w:val="Heading2Char"/>
    <w:qFormat/>
    <w:rsid w:val="00D65882"/>
    <w:pPr>
      <w:keepNext/>
      <w:spacing w:before="240" w:after="120"/>
      <w:outlineLvl w:val="1"/>
    </w:pPr>
    <w:rPr>
      <w:rFonts w:ascii="Arial" w:hAnsi="Arial" w:cs="Arial"/>
      <w:bCs/>
      <w:iCs/>
      <w:spacing w:val="20"/>
      <w:sz w:val="28"/>
      <w:szCs w:val="28"/>
    </w:rPr>
  </w:style>
  <w:style w:type="paragraph" w:styleId="Heading3">
    <w:name w:val="heading 3"/>
    <w:next w:val="BodyText"/>
    <w:qFormat/>
    <w:rsid w:val="00D65882"/>
    <w:pPr>
      <w:keepNext/>
      <w:tabs>
        <w:tab w:val="left" w:pos="1080"/>
      </w:tabs>
      <w:spacing w:before="60" w:after="60"/>
      <w:outlineLvl w:val="2"/>
    </w:pPr>
    <w:rPr>
      <w:rFonts w:ascii="Arial Bold" w:hAnsi="Arial Bold" w:cs="Arial"/>
      <w:b/>
      <w:bCs/>
      <w:spacing w:val="20"/>
    </w:rPr>
  </w:style>
  <w:style w:type="paragraph" w:styleId="Heading4">
    <w:name w:val="heading 4"/>
    <w:basedOn w:val="Normal"/>
    <w:next w:val="Normal"/>
    <w:qFormat/>
    <w:rsid w:val="00D65882"/>
    <w:pPr>
      <w:keepNext/>
      <w:spacing w:before="120" w:after="60"/>
      <w:ind w:left="360"/>
      <w:outlineLvl w:val="3"/>
    </w:pPr>
    <w:rPr>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Number">
    <w:name w:val="DocumentNumber"/>
    <w:rsid w:val="00D65882"/>
    <w:pPr>
      <w:spacing w:before="60" w:after="60"/>
      <w:contextualSpacing/>
    </w:pPr>
    <w:rPr>
      <w:rFonts w:ascii="Arial" w:hAnsi="Arial"/>
    </w:rPr>
  </w:style>
  <w:style w:type="paragraph" w:customStyle="1" w:styleId="RevisionDate">
    <w:name w:val="Revision Date"/>
    <w:rsid w:val="00D65882"/>
    <w:pPr>
      <w:spacing w:before="60" w:after="60"/>
      <w:contextualSpacing/>
    </w:pPr>
    <w:rPr>
      <w:rFonts w:ascii="Arial" w:hAnsi="Arial"/>
    </w:rPr>
  </w:style>
  <w:style w:type="paragraph" w:customStyle="1" w:styleId="RevisionNumber">
    <w:name w:val="Revision Number"/>
    <w:rsid w:val="00D65882"/>
    <w:pPr>
      <w:spacing w:before="60" w:after="60"/>
      <w:contextualSpacing/>
    </w:pPr>
    <w:rPr>
      <w:rFonts w:ascii="Arial" w:hAnsi="Arial"/>
    </w:rPr>
  </w:style>
  <w:style w:type="paragraph" w:customStyle="1" w:styleId="DocumentType">
    <w:name w:val="Document Type"/>
    <w:rsid w:val="00D65882"/>
    <w:pPr>
      <w:spacing w:before="60" w:after="60"/>
      <w:contextualSpacing/>
    </w:pPr>
    <w:rPr>
      <w:rFonts w:ascii="Arial Bold" w:hAnsi="Arial Bold"/>
      <w:b/>
      <w:spacing w:val="20"/>
      <w:sz w:val="24"/>
      <w:szCs w:val="24"/>
    </w:rPr>
  </w:style>
  <w:style w:type="paragraph" w:customStyle="1" w:styleId="DocumentName">
    <w:name w:val="Document Name"/>
    <w:rsid w:val="00D65882"/>
    <w:pPr>
      <w:spacing w:before="60" w:after="60"/>
      <w:contextualSpacing/>
    </w:pPr>
    <w:rPr>
      <w:rFonts w:ascii="Arial" w:hAnsi="Arial"/>
      <w:sz w:val="32"/>
      <w:szCs w:val="32"/>
    </w:rPr>
  </w:style>
  <w:style w:type="paragraph" w:customStyle="1" w:styleId="DocumentOwner">
    <w:name w:val="Document Owner"/>
    <w:rsid w:val="00D65882"/>
    <w:pPr>
      <w:spacing w:before="60" w:after="60"/>
      <w:contextualSpacing/>
    </w:pPr>
    <w:rPr>
      <w:rFonts w:ascii="Arial" w:hAnsi="Arial"/>
    </w:rPr>
  </w:style>
  <w:style w:type="table" w:customStyle="1" w:styleId="HeaderTable">
    <w:name w:val="Header Table"/>
    <w:basedOn w:val="TableNormal"/>
    <w:rsid w:val="00D65882"/>
    <w:rPr>
      <w:rFonts w:ascii="Arial" w:hAnsi="Arial"/>
    </w:r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72" w:type="dxa"/>
        <w:left w:w="72" w:type="dxa"/>
        <w:bottom w:w="72" w:type="dxa"/>
        <w:right w:w="72" w:type="dxa"/>
      </w:tblCellMar>
    </w:tblPr>
    <w:tcPr>
      <w:vAlign w:val="center"/>
    </w:tcPr>
  </w:style>
  <w:style w:type="paragraph" w:styleId="BodyText">
    <w:name w:val="Body Text"/>
    <w:link w:val="BodyTextChar"/>
    <w:rsid w:val="00D65882"/>
    <w:pPr>
      <w:spacing w:before="120" w:after="120"/>
      <w:ind w:left="360"/>
    </w:pPr>
    <w:rPr>
      <w:rFonts w:ascii="Arial" w:hAnsi="Arial"/>
    </w:rPr>
  </w:style>
  <w:style w:type="paragraph" w:customStyle="1" w:styleId="TableText">
    <w:name w:val="TableText"/>
    <w:basedOn w:val="Normal"/>
    <w:link w:val="TableTextChar"/>
    <w:rsid w:val="00D65882"/>
    <w:pPr>
      <w:spacing w:before="40" w:after="40"/>
    </w:pPr>
  </w:style>
  <w:style w:type="table" w:customStyle="1" w:styleId="Table">
    <w:name w:val="Table"/>
    <w:basedOn w:val="TableNormal"/>
    <w:rsid w:val="00D65882"/>
    <w:pPr>
      <w:spacing w:before="40" w:after="40"/>
    </w:pPr>
    <w:rPr>
      <w:rFonts w:ascii="Arial" w:hAnsi="Arial"/>
    </w:rPr>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rPr>
      <w:cantSplit/>
    </w:trPr>
    <w:tblStylePr w:type="firstRow">
      <w:pPr>
        <w:wordWrap/>
        <w:spacing w:beforeLines="30" w:before="30" w:beforeAutospacing="0" w:afterLines="0" w:after="30" w:afterAutospacing="0"/>
      </w:pPr>
      <w:rPr>
        <w:rFonts w:ascii="Arial Unicode MS" w:hAnsi="Arial Unicode MS"/>
        <w:b/>
        <w:i w:val="0"/>
        <w:color w:val="auto"/>
        <w:spacing w:val="15"/>
        <w:sz w:val="20"/>
        <w:szCs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tcPr>
    </w:tblStylePr>
  </w:style>
  <w:style w:type="paragraph" w:customStyle="1" w:styleId="TableofContents">
    <w:name w:val="Table of Contents"/>
    <w:next w:val="Normal"/>
    <w:rsid w:val="00D65882"/>
    <w:pPr>
      <w:spacing w:before="400" w:after="200"/>
      <w:jc w:val="center"/>
    </w:pPr>
    <w:rPr>
      <w:rFonts w:ascii="Arial Bold" w:hAnsi="Arial Bold"/>
      <w:b/>
      <w:spacing w:val="20"/>
      <w:sz w:val="24"/>
      <w:szCs w:val="24"/>
    </w:rPr>
  </w:style>
  <w:style w:type="paragraph" w:styleId="TOC1">
    <w:name w:val="toc 1"/>
    <w:autoRedefine/>
    <w:uiPriority w:val="39"/>
    <w:rsid w:val="00D65882"/>
    <w:pPr>
      <w:tabs>
        <w:tab w:val="right" w:leader="dot" w:pos="9360"/>
      </w:tabs>
      <w:spacing w:before="120" w:after="120"/>
    </w:pPr>
    <w:rPr>
      <w:rFonts w:ascii="Arial Bold" w:hAnsi="Arial Bold"/>
      <w:b/>
      <w:bCs/>
      <w:spacing w:val="20"/>
    </w:rPr>
  </w:style>
  <w:style w:type="paragraph" w:styleId="TOC2">
    <w:name w:val="toc 2"/>
    <w:autoRedefine/>
    <w:rsid w:val="00D65882"/>
    <w:pPr>
      <w:tabs>
        <w:tab w:val="right" w:leader="dot" w:pos="9360"/>
      </w:tabs>
      <w:spacing w:before="60" w:after="60"/>
      <w:ind w:left="202" w:right="-187"/>
    </w:pPr>
    <w:rPr>
      <w:rFonts w:ascii="Arial" w:hAnsi="Arial"/>
    </w:rPr>
  </w:style>
  <w:style w:type="paragraph" w:styleId="Footer">
    <w:name w:val="footer"/>
    <w:link w:val="FooterChar"/>
    <w:rsid w:val="00D65882"/>
    <w:pPr>
      <w:pBdr>
        <w:top w:val="single" w:sz="4" w:space="4" w:color="auto"/>
      </w:pBdr>
      <w:tabs>
        <w:tab w:val="right" w:pos="9360"/>
      </w:tabs>
    </w:pPr>
    <w:rPr>
      <w:rFonts w:ascii="Arial" w:hAnsi="Arial"/>
      <w:sz w:val="16"/>
      <w:szCs w:val="16"/>
    </w:rPr>
  </w:style>
  <w:style w:type="paragraph" w:styleId="Header">
    <w:name w:val="header"/>
    <w:rsid w:val="00D65882"/>
    <w:pPr>
      <w:pBdr>
        <w:bottom w:val="single" w:sz="4" w:space="6" w:color="auto"/>
      </w:pBdr>
      <w:tabs>
        <w:tab w:val="right" w:pos="9360"/>
      </w:tabs>
    </w:pPr>
    <w:rPr>
      <w:rFonts w:ascii="Arial" w:hAnsi="Arial"/>
      <w:spacing w:val="10"/>
      <w:sz w:val="16"/>
      <w:szCs w:val="16"/>
    </w:rPr>
  </w:style>
  <w:style w:type="character" w:styleId="Hyperlink">
    <w:name w:val="Hyperlink"/>
    <w:basedOn w:val="DefaultParagraphFont"/>
    <w:uiPriority w:val="99"/>
    <w:rsid w:val="00D65882"/>
    <w:rPr>
      <w:color w:val="0000FF"/>
      <w:u w:val="single"/>
    </w:rPr>
  </w:style>
  <w:style w:type="character" w:customStyle="1" w:styleId="Contents">
    <w:name w:val="Contents"/>
    <w:semiHidden/>
    <w:rsid w:val="00D65882"/>
    <w:rPr>
      <w:rFonts w:ascii="Arial" w:hAnsi="Arial"/>
      <w:color w:val="0000FF"/>
      <w:spacing w:val="1"/>
      <w:sz w:val="16"/>
      <w:szCs w:val="16"/>
      <w:u w:val="single" w:color="0000FF"/>
    </w:rPr>
  </w:style>
  <w:style w:type="character" w:styleId="PageNumber">
    <w:name w:val="page number"/>
    <w:basedOn w:val="DefaultParagraphFont"/>
    <w:semiHidden/>
    <w:rsid w:val="00D65882"/>
  </w:style>
  <w:style w:type="paragraph" w:customStyle="1" w:styleId="Captn-Figure">
    <w:name w:val="Captn-Figure"/>
    <w:next w:val="Normal"/>
    <w:rsid w:val="00D65882"/>
    <w:pPr>
      <w:keepNext/>
      <w:spacing w:before="120" w:after="120"/>
    </w:pPr>
    <w:rPr>
      <w:rFonts w:ascii="Arial" w:hAnsi="Arial"/>
      <w:i/>
    </w:rPr>
  </w:style>
  <w:style w:type="paragraph" w:customStyle="1" w:styleId="Captn-Table">
    <w:name w:val="Captn-Table"/>
    <w:rsid w:val="00D65882"/>
    <w:pPr>
      <w:spacing w:before="120" w:after="120"/>
    </w:pPr>
    <w:rPr>
      <w:rFonts w:ascii="Arial" w:hAnsi="Arial"/>
      <w:i/>
    </w:rPr>
  </w:style>
  <w:style w:type="character" w:customStyle="1" w:styleId="ContentsChar">
    <w:name w:val="Contents Char"/>
    <w:basedOn w:val="DefaultParagraphFont"/>
    <w:rsid w:val="00D65882"/>
    <w:rPr>
      <w:rFonts w:ascii="Arial" w:hAnsi="Arial"/>
      <w:color w:val="0000FF"/>
      <w:spacing w:val="10"/>
      <w:sz w:val="16"/>
      <w:szCs w:val="16"/>
      <w:u w:val="single" w:color="0000FF"/>
      <w:lang w:val="en-US" w:eastAsia="en-US" w:bidi="ar-SA"/>
    </w:rPr>
  </w:style>
  <w:style w:type="paragraph" w:customStyle="1" w:styleId="Frame1">
    <w:name w:val="Frame1"/>
    <w:basedOn w:val="Normal"/>
    <w:next w:val="Normal"/>
    <w:rsid w:val="00D65882"/>
    <w:pPr>
      <w:framePr w:hSpace="29" w:vSpace="29" w:wrap="notBeside" w:vAnchor="text" w:hAnchor="margin" w:x="361" w:y="44"/>
      <w:spacing w:after="120"/>
    </w:pPr>
  </w:style>
  <w:style w:type="paragraph" w:customStyle="1" w:styleId="Frame2">
    <w:name w:val="Frame2"/>
    <w:next w:val="Normal"/>
    <w:rsid w:val="00D65882"/>
    <w:pPr>
      <w:framePr w:hSpace="29" w:vSpace="29" w:wrap="notBeside" w:vAnchor="text" w:hAnchor="margin" w:x="721" w:y="44"/>
      <w:spacing w:after="120"/>
    </w:pPr>
    <w:rPr>
      <w:rFonts w:ascii="Arial" w:hAnsi="Arial"/>
    </w:rPr>
  </w:style>
  <w:style w:type="character" w:customStyle="1" w:styleId="Keys">
    <w:name w:val="Keys"/>
    <w:rsid w:val="00D65882"/>
    <w:rPr>
      <w:rFonts w:ascii="Arial" w:hAnsi="Arial"/>
      <w:smallCaps/>
      <w:dstrike w:val="0"/>
      <w:spacing w:val="10"/>
      <w:sz w:val="20"/>
      <w:szCs w:val="20"/>
      <w:vertAlign w:val="baseline"/>
    </w:rPr>
  </w:style>
  <w:style w:type="character" w:customStyle="1" w:styleId="LinkHyperlink">
    <w:name w:val="Link (Hyperlink)"/>
    <w:basedOn w:val="DefaultParagraphFont"/>
    <w:rsid w:val="00D65882"/>
    <w:rPr>
      <w:rFonts w:ascii="Arial" w:hAnsi="Arial"/>
      <w:color w:val="0000FF"/>
      <w:sz w:val="20"/>
      <w:szCs w:val="20"/>
      <w:u w:val="single" w:color="0000FF"/>
    </w:rPr>
  </w:style>
  <w:style w:type="paragraph" w:customStyle="1" w:styleId="ListStem">
    <w:name w:val="List Stem"/>
    <w:next w:val="Normal"/>
    <w:autoRedefine/>
    <w:rsid w:val="00D65882"/>
    <w:pPr>
      <w:keepNext/>
      <w:spacing w:before="120" w:after="120"/>
      <w:ind w:left="360"/>
    </w:pPr>
    <w:rPr>
      <w:rFonts w:ascii="Arial" w:hAnsi="Arial"/>
    </w:rPr>
  </w:style>
  <w:style w:type="paragraph" w:customStyle="1" w:styleId="ListBullet1">
    <w:name w:val="ListBullet1"/>
    <w:rsid w:val="00D65882"/>
    <w:pPr>
      <w:numPr>
        <w:numId w:val="1"/>
      </w:numPr>
      <w:spacing w:before="40" w:after="40"/>
    </w:pPr>
    <w:rPr>
      <w:rFonts w:ascii="Arial" w:hAnsi="Arial"/>
    </w:rPr>
  </w:style>
  <w:style w:type="paragraph" w:customStyle="1" w:styleId="ListBullet2">
    <w:name w:val="ListBullet2"/>
    <w:rsid w:val="00D65882"/>
    <w:pPr>
      <w:numPr>
        <w:numId w:val="2"/>
      </w:numPr>
      <w:spacing w:before="40" w:after="40"/>
    </w:pPr>
    <w:rPr>
      <w:rFonts w:ascii="Arial" w:hAnsi="Arial"/>
    </w:rPr>
  </w:style>
  <w:style w:type="paragraph" w:customStyle="1" w:styleId="ListNumber1">
    <w:name w:val="ListNumber1"/>
    <w:rsid w:val="00D65882"/>
    <w:pPr>
      <w:numPr>
        <w:numId w:val="3"/>
      </w:numPr>
      <w:spacing w:before="40" w:after="20"/>
    </w:pPr>
    <w:rPr>
      <w:rFonts w:ascii="Arial" w:hAnsi="Arial"/>
    </w:rPr>
  </w:style>
  <w:style w:type="paragraph" w:customStyle="1" w:styleId="ListNumber2">
    <w:name w:val="ListNumber2"/>
    <w:rsid w:val="00D65882"/>
    <w:pPr>
      <w:numPr>
        <w:numId w:val="4"/>
      </w:numPr>
      <w:tabs>
        <w:tab w:val="clear" w:pos="1080"/>
        <w:tab w:val="num" w:pos="720"/>
      </w:tabs>
      <w:spacing w:before="20" w:after="20"/>
      <w:ind w:left="720"/>
    </w:pPr>
    <w:rPr>
      <w:rFonts w:ascii="Arial" w:hAnsi="Arial"/>
    </w:rPr>
  </w:style>
  <w:style w:type="character" w:customStyle="1" w:styleId="MenuTextBold">
    <w:name w:val="MenuText (Bold)"/>
    <w:basedOn w:val="DefaultParagraphFont"/>
    <w:rsid w:val="00D65882"/>
    <w:rPr>
      <w:rFonts w:ascii="Arial" w:hAnsi="Arial"/>
      <w:b/>
      <w:sz w:val="20"/>
    </w:rPr>
  </w:style>
  <w:style w:type="paragraph" w:customStyle="1" w:styleId="Note1">
    <w:name w:val="Note1"/>
    <w:rsid w:val="00D65882"/>
    <w:pPr>
      <w:pBdr>
        <w:top w:val="single" w:sz="8" w:space="3" w:color="C0C0C0"/>
        <w:bottom w:val="single" w:sz="8" w:space="3" w:color="C0C0C0"/>
      </w:pBdr>
      <w:spacing w:before="120" w:after="120"/>
      <w:ind w:left="360"/>
    </w:pPr>
    <w:rPr>
      <w:rFonts w:ascii="Arial" w:hAnsi="Arial"/>
      <w:sz w:val="16"/>
      <w:szCs w:val="16"/>
    </w:rPr>
  </w:style>
  <w:style w:type="paragraph" w:customStyle="1" w:styleId="Note2">
    <w:name w:val="Note2"/>
    <w:rsid w:val="00D65882"/>
    <w:pPr>
      <w:pBdr>
        <w:top w:val="single" w:sz="8" w:space="3" w:color="C0C0C0"/>
        <w:bottom w:val="single" w:sz="8" w:space="3" w:color="C0C0C0"/>
      </w:pBdr>
      <w:spacing w:before="120" w:after="120"/>
      <w:ind w:left="720"/>
    </w:pPr>
    <w:rPr>
      <w:rFonts w:ascii="Arial" w:hAnsi="Arial"/>
      <w:sz w:val="16"/>
      <w:szCs w:val="16"/>
    </w:rPr>
  </w:style>
  <w:style w:type="character" w:customStyle="1" w:styleId="ScreenTextItalics">
    <w:name w:val="ScreenText (Italics)"/>
    <w:basedOn w:val="DefaultParagraphFont"/>
    <w:rsid w:val="00D65882"/>
    <w:rPr>
      <w:rFonts w:ascii="Arial" w:hAnsi="Arial"/>
      <w:i/>
      <w:sz w:val="20"/>
    </w:rPr>
  </w:style>
  <w:style w:type="paragraph" w:customStyle="1" w:styleId="TableBullet1">
    <w:name w:val="TableBullet1"/>
    <w:rsid w:val="00D65882"/>
    <w:pPr>
      <w:numPr>
        <w:numId w:val="5"/>
      </w:numPr>
      <w:spacing w:before="40" w:after="40"/>
    </w:pPr>
    <w:rPr>
      <w:rFonts w:ascii="Arial" w:hAnsi="Arial"/>
    </w:rPr>
  </w:style>
  <w:style w:type="paragraph" w:customStyle="1" w:styleId="TableBullet2">
    <w:name w:val="TableBullet2"/>
    <w:rsid w:val="00D65882"/>
    <w:pPr>
      <w:numPr>
        <w:numId w:val="6"/>
      </w:numPr>
      <w:spacing w:before="40" w:after="40"/>
    </w:pPr>
    <w:rPr>
      <w:rFonts w:ascii="Arial" w:hAnsi="Arial"/>
    </w:rPr>
  </w:style>
  <w:style w:type="paragraph" w:customStyle="1" w:styleId="TableHeaders">
    <w:name w:val="TableHeaders"/>
    <w:rsid w:val="00D65882"/>
    <w:pPr>
      <w:spacing w:before="120" w:after="120"/>
    </w:pPr>
    <w:rPr>
      <w:rFonts w:ascii="Arial Bold" w:hAnsi="Arial Bold"/>
      <w:b/>
      <w:spacing w:val="15"/>
    </w:rPr>
  </w:style>
  <w:style w:type="character" w:customStyle="1" w:styleId="TableHyperlink">
    <w:name w:val="TableHyperlink"/>
    <w:basedOn w:val="Hyperlink"/>
    <w:rsid w:val="00D65882"/>
    <w:rPr>
      <w:rFonts w:ascii="Arial" w:hAnsi="Arial"/>
      <w:color w:val="0000FF"/>
      <w:sz w:val="20"/>
      <w:szCs w:val="20"/>
      <w:u w:val="single" w:color="0000FF"/>
    </w:rPr>
  </w:style>
  <w:style w:type="character" w:customStyle="1" w:styleId="TableKey">
    <w:name w:val="TableKey"/>
    <w:rsid w:val="00D65882"/>
    <w:rPr>
      <w:rFonts w:ascii="Arial" w:hAnsi="Arial"/>
      <w:smallCaps/>
      <w:dstrike w:val="0"/>
      <w:spacing w:val="10"/>
      <w:sz w:val="20"/>
      <w:szCs w:val="20"/>
      <w:vertAlign w:val="baseline"/>
      <w:lang w:val="en-CA"/>
    </w:rPr>
  </w:style>
  <w:style w:type="paragraph" w:customStyle="1" w:styleId="TableListNumber">
    <w:name w:val="TableListNumber"/>
    <w:rsid w:val="00D65882"/>
    <w:pPr>
      <w:numPr>
        <w:numId w:val="16"/>
      </w:numPr>
      <w:spacing w:before="40" w:after="40"/>
    </w:pPr>
    <w:rPr>
      <w:rFonts w:ascii="Arial" w:hAnsi="Arial"/>
    </w:rPr>
  </w:style>
  <w:style w:type="paragraph" w:styleId="TOC3">
    <w:name w:val="toc 3"/>
    <w:next w:val="Normal"/>
    <w:autoRedefine/>
    <w:rsid w:val="00D65882"/>
    <w:pPr>
      <w:tabs>
        <w:tab w:val="right" w:leader="dot" w:pos="9360"/>
      </w:tabs>
      <w:spacing w:before="60" w:after="60"/>
      <w:ind w:left="432"/>
    </w:pPr>
    <w:rPr>
      <w:rFonts w:ascii="Arial" w:hAnsi="Arial"/>
      <w:iCs/>
    </w:rPr>
  </w:style>
  <w:style w:type="paragraph" w:customStyle="1" w:styleId="ToText">
    <w:name w:val="ToText"/>
    <w:next w:val="ListNumber1"/>
    <w:rsid w:val="00D65882"/>
    <w:pPr>
      <w:keepNext/>
      <w:spacing w:before="120" w:after="120"/>
      <w:ind w:left="360"/>
    </w:pPr>
    <w:rPr>
      <w:rFonts w:ascii="Arial" w:hAnsi="Arial"/>
      <w:b/>
      <w:color w:val="000080"/>
    </w:rPr>
  </w:style>
  <w:style w:type="character" w:customStyle="1" w:styleId="Xref">
    <w:name w:val="Xref"/>
    <w:basedOn w:val="DefaultParagraphFont"/>
    <w:rsid w:val="00D65882"/>
    <w:rPr>
      <w:rFonts w:ascii="Arial" w:hAnsi="Arial"/>
      <w:i/>
      <w:color w:val="0000FF"/>
      <w:sz w:val="20"/>
    </w:rPr>
  </w:style>
  <w:style w:type="paragraph" w:customStyle="1" w:styleId="ChapterHeading">
    <w:name w:val="ChapterHeading"/>
    <w:next w:val="BodyText"/>
    <w:autoRedefine/>
    <w:rsid w:val="00D65882"/>
    <w:pPr>
      <w:pageBreakBefore/>
      <w:pBdr>
        <w:bottom w:val="single" w:sz="8" w:space="10" w:color="auto"/>
      </w:pBdr>
      <w:spacing w:before="2000" w:after="3000"/>
      <w:contextualSpacing/>
      <w:jc w:val="right"/>
    </w:pPr>
    <w:rPr>
      <w:rFonts w:ascii="Arial" w:hAnsi="Arial"/>
      <w:spacing w:val="40"/>
      <w:sz w:val="48"/>
      <w:szCs w:val="48"/>
    </w:rPr>
  </w:style>
  <w:style w:type="paragraph" w:customStyle="1" w:styleId="CallOutText">
    <w:name w:val="Call Out Text"/>
    <w:rsid w:val="00D65882"/>
    <w:pPr>
      <w:shd w:val="clear" w:color="auto" w:fill="FFFFFF"/>
    </w:pPr>
    <w:rPr>
      <w:rFonts w:ascii="Arial" w:hAnsi="Arial"/>
      <w:sz w:val="16"/>
      <w:szCs w:val="16"/>
    </w:rPr>
  </w:style>
  <w:style w:type="paragraph" w:styleId="BalloonText">
    <w:name w:val="Balloon Text"/>
    <w:basedOn w:val="Normal"/>
    <w:semiHidden/>
    <w:rsid w:val="00D65882"/>
    <w:rPr>
      <w:rFonts w:ascii="Tahoma" w:hAnsi="Tahoma" w:cs="Tahoma"/>
      <w:sz w:val="16"/>
      <w:szCs w:val="16"/>
    </w:rPr>
  </w:style>
  <w:style w:type="paragraph" w:styleId="TOC4">
    <w:name w:val="toc 4"/>
    <w:next w:val="Normal"/>
    <w:autoRedefine/>
    <w:rsid w:val="00D65882"/>
    <w:pPr>
      <w:tabs>
        <w:tab w:val="right" w:leader="dot" w:pos="9360"/>
      </w:tabs>
      <w:ind w:left="605"/>
    </w:pPr>
    <w:rPr>
      <w:rFonts w:ascii="Arial" w:hAnsi="Arial"/>
    </w:rPr>
  </w:style>
  <w:style w:type="table" w:styleId="TableGrid">
    <w:name w:val="Table Grid"/>
    <w:basedOn w:val="TableNormal"/>
    <w:rsid w:val="00BB16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jectName">
    <w:name w:val="ProjectName"/>
    <w:basedOn w:val="DocumentName"/>
    <w:rsid w:val="001465A7"/>
    <w:rPr>
      <w:sz w:val="20"/>
      <w:szCs w:val="20"/>
    </w:rPr>
  </w:style>
  <w:style w:type="paragraph" w:customStyle="1" w:styleId="Description">
    <w:name w:val="Description"/>
    <w:next w:val="BodyText"/>
    <w:link w:val="DescriptionChar"/>
    <w:rsid w:val="00C9410D"/>
    <w:pPr>
      <w:spacing w:after="40"/>
    </w:pPr>
    <w:rPr>
      <w:rFonts w:ascii="Arial" w:hAnsi="Arial"/>
      <w:noProof/>
      <w:spacing w:val="10"/>
      <w:sz w:val="16"/>
      <w:szCs w:val="16"/>
    </w:rPr>
  </w:style>
  <w:style w:type="numbering" w:styleId="111111">
    <w:name w:val="Outline List 2"/>
    <w:basedOn w:val="NoList"/>
    <w:rsid w:val="004334E3"/>
    <w:pPr>
      <w:numPr>
        <w:numId w:val="7"/>
      </w:numPr>
    </w:pPr>
  </w:style>
  <w:style w:type="character" w:customStyle="1" w:styleId="DescriptionChar">
    <w:name w:val="Description Char"/>
    <w:link w:val="Description"/>
    <w:rsid w:val="00DD2F73"/>
    <w:rPr>
      <w:rFonts w:ascii="Arial" w:hAnsi="Arial"/>
      <w:noProof/>
      <w:spacing w:val="10"/>
      <w:sz w:val="16"/>
      <w:szCs w:val="16"/>
      <w:lang w:val="en-US" w:eastAsia="en-US" w:bidi="ar-SA"/>
    </w:rPr>
  </w:style>
  <w:style w:type="character" w:customStyle="1" w:styleId="TableTextChar">
    <w:name w:val="TableText Char"/>
    <w:link w:val="TableText"/>
    <w:rsid w:val="00FC0015"/>
    <w:rPr>
      <w:rFonts w:ascii="Arial" w:hAnsi="Arial"/>
    </w:rPr>
  </w:style>
  <w:style w:type="paragraph" w:customStyle="1" w:styleId="TableBullets">
    <w:name w:val="TableBullets"/>
    <w:semiHidden/>
    <w:rsid w:val="00FC0015"/>
    <w:pPr>
      <w:numPr>
        <w:numId w:val="22"/>
      </w:numPr>
      <w:tabs>
        <w:tab w:val="clear" w:pos="216"/>
        <w:tab w:val="num" w:pos="360"/>
      </w:tabs>
      <w:spacing w:before="40" w:after="40"/>
      <w:ind w:left="0" w:firstLine="0"/>
    </w:pPr>
    <w:rPr>
      <w:rFonts w:ascii="Arial" w:hAnsi="Arial" w:cs="Arial"/>
    </w:rPr>
  </w:style>
  <w:style w:type="character" w:styleId="CommentReference">
    <w:name w:val="annotation reference"/>
    <w:rsid w:val="004251F7"/>
    <w:rPr>
      <w:sz w:val="16"/>
      <w:szCs w:val="16"/>
    </w:rPr>
  </w:style>
  <w:style w:type="paragraph" w:styleId="CommentText">
    <w:name w:val="annotation text"/>
    <w:basedOn w:val="Normal"/>
    <w:link w:val="CommentTextChar"/>
    <w:rsid w:val="004251F7"/>
  </w:style>
  <w:style w:type="character" w:customStyle="1" w:styleId="CommentTextChar">
    <w:name w:val="Comment Text Char"/>
    <w:link w:val="CommentText"/>
    <w:rsid w:val="004251F7"/>
    <w:rPr>
      <w:rFonts w:ascii="Arial" w:hAnsi="Arial"/>
    </w:rPr>
  </w:style>
  <w:style w:type="paragraph" w:styleId="CommentSubject">
    <w:name w:val="annotation subject"/>
    <w:basedOn w:val="CommentText"/>
    <w:next w:val="CommentText"/>
    <w:link w:val="CommentSubjectChar"/>
    <w:rsid w:val="004251F7"/>
    <w:rPr>
      <w:b/>
      <w:bCs/>
    </w:rPr>
  </w:style>
  <w:style w:type="character" w:customStyle="1" w:styleId="CommentSubjectChar">
    <w:name w:val="Comment Subject Char"/>
    <w:link w:val="CommentSubject"/>
    <w:rsid w:val="004251F7"/>
    <w:rPr>
      <w:rFonts w:ascii="Arial" w:hAnsi="Arial"/>
      <w:b/>
      <w:bCs/>
    </w:rPr>
  </w:style>
  <w:style w:type="character" w:styleId="FollowedHyperlink">
    <w:name w:val="FollowedHyperlink"/>
    <w:rsid w:val="00117082"/>
    <w:rPr>
      <w:color w:val="954F72"/>
      <w:u w:val="single"/>
    </w:rPr>
  </w:style>
  <w:style w:type="table" w:customStyle="1" w:styleId="RevisionHistoryTable">
    <w:name w:val="Revision History Table"/>
    <w:basedOn w:val="TableNormal"/>
    <w:rsid w:val="00D65882"/>
    <w:pPr>
      <w:spacing w:before="40" w:after="40"/>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pPr>
      <w:rPr>
        <w:rFonts w:ascii="Arial Bold" w:hAnsi="Arial Bold"/>
        <w:b/>
        <w:i w:val="0"/>
        <w:spacing w:val="10"/>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E6E6E6"/>
      </w:tcPr>
    </w:tblStylePr>
  </w:style>
  <w:style w:type="paragraph" w:customStyle="1" w:styleId="List1Cont">
    <w:name w:val="List1 Cont."/>
    <w:rsid w:val="00D65882"/>
    <w:pPr>
      <w:spacing w:before="120" w:after="120"/>
      <w:ind w:left="720"/>
    </w:pPr>
    <w:rPr>
      <w:rFonts w:ascii="Arial" w:hAnsi="Arial"/>
      <w:szCs w:val="16"/>
    </w:rPr>
  </w:style>
  <w:style w:type="character" w:customStyle="1" w:styleId="NoteBold">
    <w:name w:val="NoteBold"/>
    <w:basedOn w:val="DefaultParagraphFont"/>
    <w:rsid w:val="00D65882"/>
    <w:rPr>
      <w:rFonts w:ascii="Arial Bold" w:hAnsi="Arial Bold"/>
      <w:b/>
      <w:color w:val="000080"/>
      <w:spacing w:val="10"/>
      <w:sz w:val="16"/>
      <w:szCs w:val="16"/>
    </w:rPr>
  </w:style>
  <w:style w:type="paragraph" w:styleId="Caption">
    <w:name w:val="caption"/>
    <w:basedOn w:val="Normal"/>
    <w:next w:val="Normal"/>
    <w:semiHidden/>
    <w:unhideWhenUsed/>
    <w:qFormat/>
    <w:rsid w:val="00371049"/>
    <w:pPr>
      <w:spacing w:after="200"/>
    </w:pPr>
    <w:rPr>
      <w:i/>
      <w:iCs/>
      <w:color w:val="44546A" w:themeColor="text2"/>
      <w:sz w:val="18"/>
      <w:szCs w:val="18"/>
    </w:rPr>
  </w:style>
  <w:style w:type="character" w:customStyle="1" w:styleId="FooterChar">
    <w:name w:val="Footer Char"/>
    <w:basedOn w:val="DefaultParagraphFont"/>
    <w:link w:val="Footer"/>
    <w:rsid w:val="00453B1E"/>
    <w:rPr>
      <w:rFonts w:ascii="Arial" w:hAnsi="Arial"/>
      <w:sz w:val="16"/>
      <w:szCs w:val="16"/>
    </w:rPr>
  </w:style>
  <w:style w:type="table" w:styleId="LightShading-Accent1">
    <w:name w:val="Light Shading Accent 1"/>
    <w:basedOn w:val="TableNormal"/>
    <w:uiPriority w:val="60"/>
    <w:rsid w:val="0060693D"/>
    <w:rPr>
      <w:rFonts w:asciiTheme="minorHAnsi" w:eastAsiaTheme="minorHAnsi"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customStyle="1" w:styleId="Heading2Char">
    <w:name w:val="Heading 2 Char"/>
    <w:basedOn w:val="DefaultParagraphFont"/>
    <w:link w:val="Heading2"/>
    <w:rsid w:val="00194C8B"/>
    <w:rPr>
      <w:rFonts w:ascii="Arial" w:hAnsi="Arial" w:cs="Arial"/>
      <w:bCs/>
      <w:iCs/>
      <w:spacing w:val="20"/>
      <w:sz w:val="28"/>
      <w:szCs w:val="28"/>
    </w:rPr>
  </w:style>
  <w:style w:type="character" w:customStyle="1" w:styleId="BodyTextChar">
    <w:name w:val="Body Text Char"/>
    <w:basedOn w:val="DefaultParagraphFont"/>
    <w:link w:val="BodyText"/>
    <w:rsid w:val="00194C8B"/>
    <w:rPr>
      <w:rFonts w:ascii="Arial" w:hAnsi="Arial"/>
    </w:rPr>
  </w:style>
  <w:style w:type="paragraph" w:styleId="ListParagraph">
    <w:name w:val="List Paragraph"/>
    <w:basedOn w:val="Normal"/>
    <w:uiPriority w:val="34"/>
    <w:qFormat/>
    <w:rsid w:val="00C22F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0047">
      <w:bodyDiv w:val="1"/>
      <w:marLeft w:val="0"/>
      <w:marRight w:val="0"/>
      <w:marTop w:val="0"/>
      <w:marBottom w:val="0"/>
      <w:divBdr>
        <w:top w:val="none" w:sz="0" w:space="0" w:color="auto"/>
        <w:left w:val="none" w:sz="0" w:space="0" w:color="auto"/>
        <w:bottom w:val="none" w:sz="0" w:space="0" w:color="auto"/>
        <w:right w:val="none" w:sz="0" w:space="0" w:color="auto"/>
      </w:divBdr>
    </w:div>
    <w:div w:id="857044615">
      <w:bodyDiv w:val="1"/>
      <w:marLeft w:val="0"/>
      <w:marRight w:val="0"/>
      <w:marTop w:val="0"/>
      <w:marBottom w:val="0"/>
      <w:divBdr>
        <w:top w:val="none" w:sz="0" w:space="0" w:color="auto"/>
        <w:left w:val="none" w:sz="0" w:space="0" w:color="auto"/>
        <w:bottom w:val="none" w:sz="0" w:space="0" w:color="auto"/>
        <w:right w:val="none" w:sz="0" w:space="0" w:color="auto"/>
      </w:divBdr>
    </w:div>
    <w:div w:id="990869516">
      <w:bodyDiv w:val="1"/>
      <w:marLeft w:val="0"/>
      <w:marRight w:val="0"/>
      <w:marTop w:val="0"/>
      <w:marBottom w:val="0"/>
      <w:divBdr>
        <w:top w:val="none" w:sz="0" w:space="0" w:color="auto"/>
        <w:left w:val="none" w:sz="0" w:space="0" w:color="auto"/>
        <w:bottom w:val="none" w:sz="0" w:space="0" w:color="auto"/>
        <w:right w:val="none" w:sz="0" w:space="0" w:color="auto"/>
      </w:divBdr>
    </w:div>
    <w:div w:id="1027952171">
      <w:bodyDiv w:val="1"/>
      <w:marLeft w:val="0"/>
      <w:marRight w:val="0"/>
      <w:marTop w:val="0"/>
      <w:marBottom w:val="0"/>
      <w:divBdr>
        <w:top w:val="none" w:sz="0" w:space="0" w:color="auto"/>
        <w:left w:val="none" w:sz="0" w:space="0" w:color="auto"/>
        <w:bottom w:val="none" w:sz="0" w:space="0" w:color="auto"/>
        <w:right w:val="none" w:sz="0" w:space="0" w:color="auto"/>
      </w:divBdr>
    </w:div>
    <w:div w:id="1205479781">
      <w:bodyDiv w:val="1"/>
      <w:marLeft w:val="0"/>
      <w:marRight w:val="0"/>
      <w:marTop w:val="0"/>
      <w:marBottom w:val="0"/>
      <w:divBdr>
        <w:top w:val="none" w:sz="0" w:space="0" w:color="auto"/>
        <w:left w:val="none" w:sz="0" w:space="0" w:color="auto"/>
        <w:bottom w:val="none" w:sz="0" w:space="0" w:color="auto"/>
        <w:right w:val="none" w:sz="0" w:space="0" w:color="auto"/>
      </w:divBdr>
    </w:div>
    <w:div w:id="1462113430">
      <w:bodyDiv w:val="1"/>
      <w:marLeft w:val="0"/>
      <w:marRight w:val="0"/>
      <w:marTop w:val="0"/>
      <w:marBottom w:val="0"/>
      <w:divBdr>
        <w:top w:val="none" w:sz="0" w:space="0" w:color="auto"/>
        <w:left w:val="none" w:sz="0" w:space="0" w:color="auto"/>
        <w:bottom w:val="none" w:sz="0" w:space="0" w:color="auto"/>
        <w:right w:val="none" w:sz="0" w:space="0" w:color="auto"/>
      </w:divBdr>
    </w:div>
    <w:div w:id="1607224721">
      <w:bodyDiv w:val="1"/>
      <w:marLeft w:val="0"/>
      <w:marRight w:val="0"/>
      <w:marTop w:val="0"/>
      <w:marBottom w:val="0"/>
      <w:divBdr>
        <w:top w:val="none" w:sz="0" w:space="0" w:color="auto"/>
        <w:left w:val="none" w:sz="0" w:space="0" w:color="auto"/>
        <w:bottom w:val="none" w:sz="0" w:space="0" w:color="auto"/>
        <w:right w:val="none" w:sz="0" w:space="0" w:color="auto"/>
      </w:divBdr>
    </w:div>
    <w:div w:id="160885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BRD%20-%20ESP%20KPI%20Tracker.docx" TargetMode="External"/><Relationship Id="rId13" Type="http://schemas.openxmlformats.org/officeDocument/2006/relationships/hyperlink" Target="SOW%20-%20ESP%20KPI%20Tracker.docx" TargetMode="External"/><Relationship Id="rId18" Type="http://schemas.openxmlformats.org/officeDocument/2006/relationships/image" Target="media/image4.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myrequests.cnrl.com/ContractorApproval.aspx" TargetMode="External"/><Relationship Id="rId7" Type="http://schemas.openxmlformats.org/officeDocument/2006/relationships/image" Target="media/image1.jpeg"/><Relationship Id="rId12" Type="http://schemas.openxmlformats.org/officeDocument/2006/relationships/hyperlink" Target="file:///\\cnrl.com\cnrl\depts\cgy-admn\Development\Conventional%20Applications\Projects\ESP\4%20-%20Business%20Analysis\Wayne\Workflow%20Diagrams" TargetMode="External"/><Relationship Id="rId17" Type="http://schemas.openxmlformats.org/officeDocument/2006/relationships/image" Target="media/image3.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PWA%20Architecture%20-%20ESP%20KPI%20Tracker%20.vsd"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Cloud%20Survey%20-%20ESP%20KPI%20Tracker.xlsx" TargetMode="External"/><Relationship Id="rId23" Type="http://schemas.openxmlformats.org/officeDocument/2006/relationships/hyperlink" Target="http://powerbi.cnrl.com/reports/powerbi/Corporate/IS/IS%20Process%20Team/People/Contractor%20Report" TargetMode="External"/><Relationship Id="rId28" Type="http://schemas.openxmlformats.org/officeDocument/2006/relationships/fontTable" Target="fontTable.xml"/><Relationship Id="rId10" Type="http://schemas.openxmlformats.org/officeDocument/2006/relationships/hyperlink" Target="Logical%20Data%20Model%20-%20ESP%20KPI%20Tracker.vsdx" TargetMode="External"/><Relationship Id="rId19" Type="http://schemas.openxmlformats.org/officeDocument/2006/relationships/image" Target="cid:image002.png@01D8F518.C9907F20" TargetMode="External"/><Relationship Id="rId4" Type="http://schemas.openxmlformats.org/officeDocument/2006/relationships/webSettings" Target="webSettings.xml"/><Relationship Id="rId9" Type="http://schemas.openxmlformats.org/officeDocument/2006/relationships/hyperlink" Target="Cloud%20Survey%20-%20ESP%20KPI%20Tracker.xlsx" TargetMode="External"/><Relationship Id="rId14" Type="http://schemas.openxmlformats.org/officeDocument/2006/relationships/hyperlink" Target="ESP%20KPI%20Tracker.pptx" TargetMode="External"/><Relationship Id="rId22" Type="http://schemas.openxmlformats.org/officeDocument/2006/relationships/hyperlink" Target="mailto:ContingentWorkers@cnrl.com" TargetMode="External"/><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M:\Microsoft\Templates2010\IS\Manua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Manual Template.dotx</Template>
  <TotalTime>15</TotalTime>
  <Pages>20</Pages>
  <Words>2606</Words>
  <Characters>17052</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Solution Design Document Template</vt:lpstr>
    </vt:vector>
  </TitlesOfParts>
  <Company>Canadian Natural Resources Ltd.</Company>
  <LinksUpToDate>false</LinksUpToDate>
  <CharactersWithSpaces>19619</CharactersWithSpaces>
  <SharedDoc>false</SharedDoc>
  <HLinks>
    <vt:vector size="90" baseType="variant">
      <vt:variant>
        <vt:i4>65559</vt:i4>
      </vt:variant>
      <vt:variant>
        <vt:i4>75</vt:i4>
      </vt:variant>
      <vt:variant>
        <vt:i4>0</vt:i4>
      </vt:variant>
      <vt:variant>
        <vt:i4>5</vt:i4>
      </vt:variant>
      <vt:variant>
        <vt:lpwstr>http://isdocumentdelivery.cnrl.com/documents/IS-STD-0084.docx</vt:lpwstr>
      </vt:variant>
      <vt:variant>
        <vt:lpwstr/>
      </vt:variant>
      <vt:variant>
        <vt:i4>6619240</vt:i4>
      </vt:variant>
      <vt:variant>
        <vt:i4>72</vt:i4>
      </vt:variant>
      <vt:variant>
        <vt:i4>0</vt:i4>
      </vt:variant>
      <vt:variant>
        <vt:i4>5</vt:i4>
      </vt:variant>
      <vt:variant>
        <vt:lpwstr>http://documentumdocfetch.web.cnrl.com/GetDocument.aspx?OBJNAME=CNQ-OVR-MTRX-PSFP-000001&amp;REPOSITORY=Horizon</vt:lpwstr>
      </vt:variant>
      <vt:variant>
        <vt:lpwstr/>
      </vt:variant>
      <vt:variant>
        <vt:i4>2424853</vt:i4>
      </vt:variant>
      <vt:variant>
        <vt:i4>69</vt:i4>
      </vt:variant>
      <vt:variant>
        <vt:i4>0</vt:i4>
      </vt:variant>
      <vt:variant>
        <vt:i4>5</vt:i4>
      </vt:variant>
      <vt:variant>
        <vt:lpwstr>\\cnrl.com\cnrl\common\cgy-common01\L\lindase\Solution Design Template\Infastructure Achitecture.vsdx</vt:lpwstr>
      </vt:variant>
      <vt:variant>
        <vt:lpwstr/>
      </vt:variant>
      <vt:variant>
        <vt:i4>196652</vt:i4>
      </vt:variant>
      <vt:variant>
        <vt:i4>66</vt:i4>
      </vt:variant>
      <vt:variant>
        <vt:i4>0</vt:i4>
      </vt:variant>
      <vt:variant>
        <vt:i4>5</vt:i4>
      </vt:variant>
      <vt:variant>
        <vt:lpwstr>\\cnrl.com\cnrl\common\cgy-common01\L\lindase\Solution Design Template\CAMINO Context Diagramv2.vsd</vt:lpwstr>
      </vt:variant>
      <vt:variant>
        <vt:lpwstr/>
      </vt:variant>
      <vt:variant>
        <vt:i4>5636150</vt:i4>
      </vt:variant>
      <vt:variant>
        <vt:i4>63</vt:i4>
      </vt:variant>
      <vt:variant>
        <vt:i4>0</vt:i4>
      </vt:variant>
      <vt:variant>
        <vt:i4>5</vt:i4>
      </vt:variant>
      <vt:variant>
        <vt:lpwstr>\\cnrl.com\cnrl\common\cgy-common01\L\lindase\Solution Design Template\Application Solution Questionnaire.xlsx</vt:lpwstr>
      </vt:variant>
      <vt:variant>
        <vt:lpwstr/>
      </vt:variant>
      <vt:variant>
        <vt:i4>1638449</vt:i4>
      </vt:variant>
      <vt:variant>
        <vt:i4>56</vt:i4>
      </vt:variant>
      <vt:variant>
        <vt:i4>0</vt:i4>
      </vt:variant>
      <vt:variant>
        <vt:i4>5</vt:i4>
      </vt:variant>
      <vt:variant>
        <vt:lpwstr/>
      </vt:variant>
      <vt:variant>
        <vt:lpwstr>_Toc63674258</vt:lpwstr>
      </vt:variant>
      <vt:variant>
        <vt:i4>1441841</vt:i4>
      </vt:variant>
      <vt:variant>
        <vt:i4>50</vt:i4>
      </vt:variant>
      <vt:variant>
        <vt:i4>0</vt:i4>
      </vt:variant>
      <vt:variant>
        <vt:i4>5</vt:i4>
      </vt:variant>
      <vt:variant>
        <vt:lpwstr/>
      </vt:variant>
      <vt:variant>
        <vt:lpwstr>_Toc63674257</vt:lpwstr>
      </vt:variant>
      <vt:variant>
        <vt:i4>1507377</vt:i4>
      </vt:variant>
      <vt:variant>
        <vt:i4>44</vt:i4>
      </vt:variant>
      <vt:variant>
        <vt:i4>0</vt:i4>
      </vt:variant>
      <vt:variant>
        <vt:i4>5</vt:i4>
      </vt:variant>
      <vt:variant>
        <vt:lpwstr/>
      </vt:variant>
      <vt:variant>
        <vt:lpwstr>_Toc63674256</vt:lpwstr>
      </vt:variant>
      <vt:variant>
        <vt:i4>1310769</vt:i4>
      </vt:variant>
      <vt:variant>
        <vt:i4>38</vt:i4>
      </vt:variant>
      <vt:variant>
        <vt:i4>0</vt:i4>
      </vt:variant>
      <vt:variant>
        <vt:i4>5</vt:i4>
      </vt:variant>
      <vt:variant>
        <vt:lpwstr/>
      </vt:variant>
      <vt:variant>
        <vt:lpwstr>_Toc63674255</vt:lpwstr>
      </vt:variant>
      <vt:variant>
        <vt:i4>1376305</vt:i4>
      </vt:variant>
      <vt:variant>
        <vt:i4>32</vt:i4>
      </vt:variant>
      <vt:variant>
        <vt:i4>0</vt:i4>
      </vt:variant>
      <vt:variant>
        <vt:i4>5</vt:i4>
      </vt:variant>
      <vt:variant>
        <vt:lpwstr/>
      </vt:variant>
      <vt:variant>
        <vt:lpwstr>_Toc63674254</vt:lpwstr>
      </vt:variant>
      <vt:variant>
        <vt:i4>1179697</vt:i4>
      </vt:variant>
      <vt:variant>
        <vt:i4>26</vt:i4>
      </vt:variant>
      <vt:variant>
        <vt:i4>0</vt:i4>
      </vt:variant>
      <vt:variant>
        <vt:i4>5</vt:i4>
      </vt:variant>
      <vt:variant>
        <vt:lpwstr/>
      </vt:variant>
      <vt:variant>
        <vt:lpwstr>_Toc63674253</vt:lpwstr>
      </vt:variant>
      <vt:variant>
        <vt:i4>1245233</vt:i4>
      </vt:variant>
      <vt:variant>
        <vt:i4>20</vt:i4>
      </vt:variant>
      <vt:variant>
        <vt:i4>0</vt:i4>
      </vt:variant>
      <vt:variant>
        <vt:i4>5</vt:i4>
      </vt:variant>
      <vt:variant>
        <vt:lpwstr/>
      </vt:variant>
      <vt:variant>
        <vt:lpwstr>_Toc63674252</vt:lpwstr>
      </vt:variant>
      <vt:variant>
        <vt:i4>1048625</vt:i4>
      </vt:variant>
      <vt:variant>
        <vt:i4>14</vt:i4>
      </vt:variant>
      <vt:variant>
        <vt:i4>0</vt:i4>
      </vt:variant>
      <vt:variant>
        <vt:i4>5</vt:i4>
      </vt:variant>
      <vt:variant>
        <vt:lpwstr/>
      </vt:variant>
      <vt:variant>
        <vt:lpwstr>_Toc63674251</vt:lpwstr>
      </vt:variant>
      <vt:variant>
        <vt:i4>1114161</vt:i4>
      </vt:variant>
      <vt:variant>
        <vt:i4>8</vt:i4>
      </vt:variant>
      <vt:variant>
        <vt:i4>0</vt:i4>
      </vt:variant>
      <vt:variant>
        <vt:i4>5</vt:i4>
      </vt:variant>
      <vt:variant>
        <vt:lpwstr/>
      </vt:variant>
      <vt:variant>
        <vt:lpwstr>_Toc63674250</vt:lpwstr>
      </vt:variant>
      <vt:variant>
        <vt:i4>1572912</vt:i4>
      </vt:variant>
      <vt:variant>
        <vt:i4>2</vt:i4>
      </vt:variant>
      <vt:variant>
        <vt:i4>0</vt:i4>
      </vt:variant>
      <vt:variant>
        <vt:i4>5</vt:i4>
      </vt:variant>
      <vt:variant>
        <vt:lpwstr/>
      </vt:variant>
      <vt:variant>
        <vt:lpwstr>_Toc63674249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Design Document Template</dc:title>
  <dc:subject/>
  <dc:creator>Alison Laing</dc:creator>
  <cp:keywords/>
  <cp:lastModifiedBy>Wayne Green</cp:lastModifiedBy>
  <cp:revision>10</cp:revision>
  <cp:lastPrinted>2022-11-21T15:02:00Z</cp:lastPrinted>
  <dcterms:created xsi:type="dcterms:W3CDTF">2023-01-03T20:47:00Z</dcterms:created>
  <dcterms:modified xsi:type="dcterms:W3CDTF">2023-03-14T12:46:00Z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Date">
    <vt:lpwstr>18-Feb-2021</vt:lpwstr>
  </property>
  <property fmtid="{D5CDD505-2E9C-101B-9397-08002B2CF9AE}" pid="3" name="Revision Number">
    <vt:lpwstr>002</vt:lpwstr>
  </property>
  <property fmtid="{D5CDD505-2E9C-101B-9397-08002B2CF9AE}" pid="4" name="Document Owner">
    <vt:lpwstr>Phil Letkeman</vt:lpwstr>
  </property>
  <property fmtid="{D5CDD505-2E9C-101B-9397-08002B2CF9AE}" pid="5" name="Document number">
    <vt:lpwstr>IS-TPL-0051</vt:lpwstr>
  </property>
</Properties>
</file>